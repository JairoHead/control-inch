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E637717" w:rsidR="00106AF4" w:rsidRPr="00612122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02CF2" w:rsidRPr="00612122">
              <w:rPr>
                <w:rFonts w:ascii="Tahoma" w:hAnsi="Tahoma" w:cs="Tahoma"/>
                <w:noProof/>
                <w:spacing w:val="-4"/>
                <w:sz w:val="20"/>
                <w:szCs w:val="20"/>
                <w:lang w:val="es-PE"/>
              </w:rPr>
              <w:t>${cliente_nombre}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63A43976" w:rsidR="00106AF4" w:rsidRPr="00612122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577E1E18" w:rsidR="00106AF4" w:rsidRPr="00612122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CLIENTE SOLICITA SUMINISTRO </w:t>
            </w:r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4EC659FC" w:rsidR="00106AF4" w:rsidRPr="00612122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612122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612122">
              <w:t xml:space="preserve"> </w:t>
            </w:r>
            <w:r w:rsidR="00902CF2" w:rsidRPr="00612122">
              <w:t>${</w:t>
            </w:r>
            <w:proofErr w:type="spellStart"/>
            <w:r w:rsidR="00902CF2" w:rsidRPr="00612122">
              <w:t>lcl</w:t>
            </w:r>
            <w:proofErr w:type="spellEnd"/>
            <w:r w:rsidR="00902CF2" w:rsidRPr="00612122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2BCEF2FC" w:rsidR="00106AF4" w:rsidRPr="00612122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02CF2" w:rsidRPr="00612122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277A72B1" w:rsidR="00106AF4" w:rsidRPr="00612122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636192A7" w:rsidR="00106AF4" w:rsidRPr="00612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612122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902CF2" w:rsidRPr="00612122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902CF2" w:rsidRPr="00612122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77A98D1F" w:rsidR="00106AF4" w:rsidRPr="00612122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612122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026DE242" w:rsidR="00106AF4" w:rsidRPr="00612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2449BA"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A41D9" w:rsidRPr="00612122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4EA5F041" w:rsidR="00106AF4" w:rsidRPr="00612122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2449BA"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A41D9" w:rsidRPr="00612122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703836F7" w:rsidR="00106AF4" w:rsidRPr="00612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612122">
              <w:t xml:space="preserve"> </w:t>
            </w:r>
            <w:r w:rsidR="00902CF2" w:rsidRPr="00612122">
              <w:t>${</w:t>
            </w:r>
            <w:proofErr w:type="spellStart"/>
            <w:r w:rsidR="00902CF2" w:rsidRPr="00612122">
              <w:t>lcl</w:t>
            </w:r>
            <w:proofErr w:type="spellEnd"/>
            <w:r w:rsidR="00902CF2" w:rsidRPr="00612122">
              <w:t>}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00196CEC" w:rsidR="00106AF4" w:rsidRPr="00612122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612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612122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612122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612122">
              <w:rPr>
                <w:rFonts w:ascii="Tahoma" w:hAnsi="Tahoma" w:cs="Tahoma"/>
                <w:sz w:val="20"/>
                <w:szCs w:val="20"/>
                <w:lang w:val="es-PE"/>
              </w:rPr>
              <w:t>: Ing. 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71640FA0" w:rsidR="00106AF4" w:rsidRPr="00612122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</w:rPr>
              <w:t>Supervisor PLUZ:</w:t>
            </w:r>
            <w:r w:rsidR="002449BA" w:rsidRPr="00612122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2449BA" w:rsidRPr="00612122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2449BA" w:rsidRPr="00612122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2449BA" w:rsidRPr="00612122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A41D9" w:rsidRPr="00612122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16567B5" w14:textId="77777777" w:rsidR="00BA41D9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151F0091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0A486AF7" w:rsidR="00106AF4" w:rsidRPr="00612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7DB8E8EC" w14:textId="2FDFA80F" w:rsidR="00BA41D9" w:rsidRPr="00612122" w:rsidRDefault="00BA41D9" w:rsidP="00BA41D9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  <w:p w14:paraId="5B7078DF" w14:textId="77777777" w:rsidR="00106AF4" w:rsidRPr="00612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28BFF18" w14:textId="77777777" w:rsidR="00106AF4" w:rsidRPr="00612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422A7694" w:rsidR="00BA41D9" w:rsidRPr="00612122" w:rsidRDefault="00BA41D9" w:rsidP="00BA41D9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</w:tr>
      <w:tr w:rsidR="002449BA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795BF1FB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Date: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 xml:space="preserve"> 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797DD557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0793E70C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6BB5A1C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3ACAE873" w:rsidR="00106AF4" w:rsidRPr="00612122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Cliente solicita factibilidad de </w:t>
      </w:r>
      <w:proofErr w:type="spellStart"/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902CF2" w:rsidRPr="00612122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902CF2"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902CF2"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902CF2"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4CB43BE" w:rsidR="00106AF4" w:rsidRPr="00612122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612122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902CF2" w:rsidRPr="00612122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612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7379A371" w:rsidR="00106AF4" w:rsidRPr="00612122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612122"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>e coordin</w:t>
      </w:r>
      <w:r w:rsidRPr="00612122">
        <w:rPr>
          <w:rFonts w:ascii="Tahoma" w:hAnsi="Tahoma" w:cs="Tahoma"/>
          <w:iCs/>
          <w:sz w:val="22"/>
          <w:szCs w:val="22"/>
          <w:lang w:val="es-PE"/>
        </w:rPr>
        <w:t>o</w:t>
      </w:r>
      <w:r w:rsidR="007A5882" w:rsidRPr="00612122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A50584" w:rsidRPr="00612122">
        <w:rPr>
          <w:rFonts w:ascii="Tahoma" w:hAnsi="Tahoma" w:cs="Tahoma"/>
          <w:iCs/>
          <w:sz w:val="22"/>
          <w:szCs w:val="22"/>
          <w:lang w:val="es-PE"/>
        </w:rPr>
        <w:t>en</w:t>
      </w:r>
      <w:r w:rsidR="007A5882" w:rsidRPr="00612122">
        <w:rPr>
          <w:rFonts w:ascii="Tahoma" w:hAnsi="Tahoma" w:cs="Tahoma"/>
          <w:iCs/>
          <w:sz w:val="22"/>
          <w:szCs w:val="22"/>
          <w:lang w:val="es-PE"/>
        </w:rPr>
        <w:t xml:space="preserve"> campo </w:t>
      </w:r>
      <w:r w:rsidR="00A50584" w:rsidRPr="00612122">
        <w:rPr>
          <w:rFonts w:ascii="Tahoma" w:hAnsi="Tahoma" w:cs="Tahoma"/>
          <w:iCs/>
          <w:sz w:val="22"/>
          <w:szCs w:val="22"/>
          <w:lang w:val="es-PE"/>
        </w:rPr>
        <w:t>c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 xml:space="preserve">on </w:t>
      </w:r>
      <w:r w:rsidR="00106AF4" w:rsidRPr="00612122">
        <w:rPr>
          <w:rFonts w:ascii="Tahoma" w:hAnsi="Tahoma" w:cs="Tahoma"/>
          <w:iCs/>
          <w:noProof/>
          <w:sz w:val="22"/>
          <w:szCs w:val="22"/>
          <w:lang w:val="es-PE"/>
        </w:rPr>
        <w:t>el</w:t>
      </w:r>
      <w:r w:rsidR="007A5882" w:rsidRPr="00612122">
        <w:rPr>
          <w:rFonts w:ascii="Tahoma" w:hAnsi="Tahoma" w:cs="Tahoma"/>
          <w:iCs/>
          <w:noProof/>
          <w:sz w:val="22"/>
          <w:szCs w:val="22"/>
          <w:lang w:val="es-PE"/>
        </w:rPr>
        <w:t xml:space="preserve"> </w:t>
      </w:r>
      <w:r w:rsidR="00106AF4" w:rsidRPr="00612122">
        <w:rPr>
          <w:rFonts w:ascii="Tahoma" w:hAnsi="Tahoma" w:cs="Tahoma"/>
          <w:iCs/>
          <w:noProof/>
          <w:sz w:val="22"/>
          <w:szCs w:val="22"/>
          <w:lang w:val="es-PE"/>
        </w:rPr>
        <w:t>cliente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 xml:space="preserve"> (</w:t>
      </w:r>
      <w:r w:rsidR="00902CF2" w:rsidRPr="00612122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902CF2" w:rsidRPr="00612122">
        <w:rPr>
          <w:rFonts w:ascii="Tahoma" w:hAnsi="Tahoma" w:cs="Tahoma"/>
          <w:iCs/>
          <w:sz w:val="22"/>
          <w:szCs w:val="22"/>
          <w:lang w:val="es-PE"/>
        </w:rPr>
        <w:t>cliente_nombre</w:t>
      </w:r>
      <w:proofErr w:type="spellEnd"/>
      <w:r w:rsidR="00902CF2" w:rsidRPr="00612122">
        <w:rPr>
          <w:rFonts w:ascii="Tahoma" w:hAnsi="Tahoma" w:cs="Tahoma"/>
          <w:iCs/>
          <w:sz w:val="22"/>
          <w:szCs w:val="22"/>
          <w:lang w:val="es-PE"/>
        </w:rPr>
        <w:t>}</w:t>
      </w:r>
      <w:r w:rsidR="00EF51FA" w:rsidRPr="00612122">
        <w:rPr>
          <w:rFonts w:ascii="Tahoma" w:hAnsi="Tahoma" w:cs="Tahoma"/>
          <w:iCs/>
          <w:noProof/>
          <w:sz w:val="22"/>
          <w:szCs w:val="22"/>
          <w:lang w:val="es-PE"/>
        </w:rPr>
        <w:t>)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F51FA" w:rsidRPr="00612122">
        <w:rPr>
          <w:rFonts w:ascii="Tahoma" w:hAnsi="Tahoma" w:cs="Tahoma"/>
          <w:iCs/>
          <w:sz w:val="22"/>
          <w:szCs w:val="22"/>
          <w:lang w:val="es-PE"/>
        </w:rPr>
        <w:t>número</w:t>
      </w:r>
      <w:r w:rsidRPr="00612122">
        <w:rPr>
          <w:rFonts w:ascii="Tahoma" w:hAnsi="Tahoma" w:cs="Tahoma"/>
          <w:iCs/>
          <w:sz w:val="22"/>
          <w:szCs w:val="22"/>
          <w:lang w:val="es-PE"/>
        </w:rPr>
        <w:t xml:space="preserve"> CEL:</w:t>
      </w:r>
      <w:r w:rsidR="00EF51FA" w:rsidRPr="00612122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902CF2" w:rsidRPr="00612122">
        <w:rPr>
          <w:rFonts w:ascii="Tahoma" w:hAnsi="Tahoma" w:cs="Tahoma"/>
          <w:iCs/>
          <w:noProof/>
          <w:sz w:val="22"/>
          <w:szCs w:val="22"/>
          <w:lang w:val="es-PE"/>
        </w:rPr>
        <w:t>${num_celular}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316FF1A8" w:rsidR="00106AF4" w:rsidRPr="00015E02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451F8">
        <w:rPr>
          <w:rFonts w:ascii="Arial" w:hAnsi="Arial" w:cs="Arial"/>
          <w:sz w:val="22"/>
          <w:szCs w:val="22"/>
        </w:rPr>
        <w:t>delimitada</w:t>
      </w:r>
      <w:proofErr w:type="spellEnd"/>
      <w:r w:rsidR="000451F8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0451F8">
        <w:rPr>
          <w:rFonts w:ascii="Arial" w:hAnsi="Arial" w:cs="Arial"/>
          <w:sz w:val="22"/>
          <w:szCs w:val="22"/>
        </w:rPr>
        <w:t>hitos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3A65141A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A50584">
        <w:rPr>
          <w:rFonts w:ascii="Tahoma" w:hAnsi="Tahoma" w:cs="Tahoma"/>
          <w:iCs/>
          <w:noProof/>
          <w:sz w:val="22"/>
          <w:szCs w:val="22"/>
          <w:lang w:val="es-PE"/>
        </w:rPr>
        <w:t>si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68202D54" w:rsidR="00106AF4" w:rsidRPr="00612122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A50584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0451F8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60</w:t>
      </w:r>
      <w:r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DC63BB" w:rsidRPr="00612122">
        <w:rPr>
          <w:rFonts w:ascii="Tahoma" w:hAnsi="Tahoma" w:cs="Tahoma"/>
          <w:iCs/>
          <w:sz w:val="22"/>
          <w:szCs w:val="22"/>
          <w:lang w:val="es-PE"/>
        </w:rPr>
        <w:t>${sed}</w:t>
      </w:r>
      <w:r w:rsidRPr="00612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0B4715C" w14:textId="2FD7CB4E" w:rsidR="00A03246" w:rsidRDefault="00A03246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Poste BT más cercano se encuentra a </w:t>
      </w:r>
      <w:r w:rsidR="000451F8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10</w:t>
      </w:r>
      <w:r w:rsidR="00015720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m.</w:t>
      </w:r>
    </w:p>
    <w:p w14:paraId="4FDCDD9B" w14:textId="1C84DC2A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015E02">
        <w:rPr>
          <w:rFonts w:ascii="Arial" w:hAnsi="Arial" w:cs="Arial"/>
          <w:sz w:val="22"/>
          <w:szCs w:val="22"/>
        </w:rPr>
        <w:t>coordino</w:t>
      </w:r>
      <w:proofErr w:type="spellEnd"/>
      <w:r w:rsidR="00015E02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A36E6D">
        <w:rPr>
          <w:rFonts w:ascii="Arial" w:hAnsi="Arial" w:cs="Arial"/>
          <w:sz w:val="22"/>
          <w:szCs w:val="22"/>
        </w:rPr>
        <w:t>el</w:t>
      </w:r>
      <w:proofErr w:type="spellEnd"/>
      <w:r w:rsidR="00A36E6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5882">
        <w:rPr>
          <w:rFonts w:ascii="Arial" w:hAnsi="Arial" w:cs="Arial"/>
          <w:sz w:val="22"/>
          <w:szCs w:val="22"/>
        </w:rPr>
        <w:t>contacto</w:t>
      </w:r>
      <w:proofErr w:type="spellEnd"/>
      <w:r w:rsidR="007A588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</w:t>
      </w:r>
      <w:proofErr w:type="spellStart"/>
      <w:r w:rsidRPr="00AF0BB7">
        <w:rPr>
          <w:rFonts w:ascii="Arial" w:hAnsi="Arial" w:cs="Arial"/>
          <w:sz w:val="22"/>
          <w:szCs w:val="22"/>
        </w:rPr>
        <w:t>suministros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3E762989" w14:textId="68BE4110" w:rsidR="00207182" w:rsidRPr="00612122" w:rsidRDefault="002449BA" w:rsidP="00207182">
      <w:pPr>
        <w:pStyle w:val="Prrafodelista"/>
        <w:numPr>
          <w:ilvl w:val="0"/>
          <w:numId w:val="37"/>
        </w:numPr>
        <w:ind w:left="567"/>
        <w:jc w:val="both"/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612122">
        <w:rPr>
          <w:rFonts w:ascii="Tahoma" w:hAnsi="Tahoma" w:cs="Tahoma"/>
          <w:b/>
          <w:snapToGrid w:val="0"/>
          <w:sz w:val="22"/>
          <w:szCs w:val="22"/>
          <w:lang w:val="es-PE"/>
        </w:rPr>
        <w:t>${</w:t>
      </w:r>
      <w:proofErr w:type="spellStart"/>
      <w:r w:rsidRPr="00612122">
        <w:rPr>
          <w:rFonts w:ascii="Tahoma" w:hAnsi="Tahoma" w:cs="Tahoma"/>
          <w:b/>
          <w:snapToGrid w:val="0"/>
          <w:sz w:val="22"/>
          <w:szCs w:val="22"/>
          <w:lang w:val="es-PE"/>
        </w:rPr>
        <w:t>descripcion_trabajo</w:t>
      </w:r>
      <w:proofErr w:type="spellEnd"/>
      <w:r w:rsidRPr="00612122">
        <w:rPr>
          <w:rFonts w:ascii="Tahoma" w:hAnsi="Tahoma" w:cs="Tahoma"/>
          <w:b/>
          <w:snapToGrid w:val="0"/>
          <w:sz w:val="22"/>
          <w:szCs w:val="22"/>
          <w:lang w:val="es-PE"/>
        </w:rPr>
        <w:t>}</w:t>
      </w:r>
    </w:p>
    <w:p w14:paraId="3C21A173" w14:textId="77777777" w:rsidR="00106AF4" w:rsidRDefault="00106AF4" w:rsidP="00207182">
      <w:pPr>
        <w:pStyle w:val="Encabezado"/>
        <w:numPr>
          <w:ilvl w:val="0"/>
          <w:numId w:val="24"/>
        </w:numPr>
        <w:tabs>
          <w:tab w:val="left" w:pos="10800"/>
        </w:tabs>
        <w:ind w:left="567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4786307A" w:rsidR="00106AF4" w:rsidRDefault="00207182" w:rsidP="00A36E6D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84F4920" wp14:editId="22138F97">
                <wp:simplePos x="0" y="0"/>
                <wp:positionH relativeFrom="margin">
                  <wp:posOffset>194945</wp:posOffset>
                </wp:positionH>
                <wp:positionV relativeFrom="paragraph">
                  <wp:posOffset>1910080</wp:posOffset>
                </wp:positionV>
                <wp:extent cx="1571625" cy="542925"/>
                <wp:effectExtent l="0" t="0" r="1057275" b="28575"/>
                <wp:wrapNone/>
                <wp:docPr id="1138271249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wedgeRoundRectCallout">
                          <a:avLst>
                            <a:gd name="adj1" fmla="val 112958"/>
                            <a:gd name="adj2" fmla="val -3901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2D030" w14:textId="77777777" w:rsidR="00207182" w:rsidRPr="00A36E6D" w:rsidRDefault="00207182" w:rsidP="00207182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Deberán delimitarse estos limites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F492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9" o:spid="_x0000_s1026" type="#_x0000_t62" style="position:absolute;left:0;text-align:left;margin-left:15.35pt;margin-top:150.4pt;width:123.75pt;height:42.7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" adj="35199,2374" fillcolor="#ffc000 [3207]" strokecolor="white [3212]" strokeweight="1pt">
                <v:textbox>
                  <w:txbxContent>
                    <w:p w14:paraId="6072D030" w14:textId="77777777" w:rsidR="00207182" w:rsidRPr="00A36E6D" w:rsidRDefault="00207182" w:rsidP="00207182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Deberán delimitarse estos limites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01A4F29">
                <wp:simplePos x="0" y="0"/>
                <wp:positionH relativeFrom="margin">
                  <wp:posOffset>3185236</wp:posOffset>
                </wp:positionH>
                <wp:positionV relativeFrom="paragraph">
                  <wp:posOffset>1366520</wp:posOffset>
                </wp:positionV>
                <wp:extent cx="1571625" cy="542925"/>
                <wp:effectExtent l="285750" t="0" r="28575" b="52387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wedgeRoundRectCallout">
                          <a:avLst>
                            <a:gd name="adj1" fmla="val -65830"/>
                            <a:gd name="adj2" fmla="val 131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00D2647C" w:rsidR="003A0B36" w:rsidRPr="00A36E6D" w:rsidRDefault="00207182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Deberán delimitarse estos limites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_x0000_s1027" type="#_x0000_t62" style="position:absolute;left:0;text-align:left;margin-left:250.8pt;margin-top:107.6pt;width:123.7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" adj="-3419,39132" fillcolor="#ffc000 [3207]" strokecolor="white [3212]" strokeweight="1pt">
                <v:textbox>
                  <w:txbxContent>
                    <w:p w14:paraId="6AA0D224" w14:textId="00D2647C" w:rsidR="003A0B36" w:rsidRPr="00A36E6D" w:rsidRDefault="00207182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Deberán delimitarse estos limites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2CEE632B">
                <wp:simplePos x="0" y="0"/>
                <wp:positionH relativeFrom="margin">
                  <wp:posOffset>1022025</wp:posOffset>
                </wp:positionH>
                <wp:positionV relativeFrom="paragraph">
                  <wp:posOffset>237490</wp:posOffset>
                </wp:positionV>
                <wp:extent cx="994410" cy="630555"/>
                <wp:effectExtent l="0" t="0" r="681990" b="55054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630555"/>
                        </a:xfrm>
                        <a:prstGeom prst="wedgeRoundRectCallout">
                          <a:avLst>
                            <a:gd name="adj1" fmla="val 111272"/>
                            <a:gd name="adj2" fmla="val 12681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3BC1EC70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2449BA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LL-</w:t>
                            </w:r>
                            <w:r w:rsidR="002449BA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8" type="#_x0000_t62" style="position:absolute;left:0;text-align:left;margin-left:80.45pt;margin-top:18.7pt;width:78.3pt;height: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" adj="34835,38193" fillcolor="#ffc000 [3207]" strokecolor="white [3212]" strokeweight="1pt">
                <v:textbox>
                  <w:txbxContent>
                    <w:p w14:paraId="6C3F53A4" w14:textId="3BC1EC70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2449BA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LL-</w:t>
                      </w:r>
                      <w:r w:rsidR="002449BA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72742" w:rsidRPr="00D1262A">
        <w:rPr>
          <w:noProof/>
          <w:u w:val="single"/>
        </w:rPr>
        <w:drawing>
          <wp:inline distT="0" distB="0" distL="0" distR="0" wp14:anchorId="29F9448F" wp14:editId="01FE893F">
            <wp:extent cx="4591545" cy="4135139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45" cy="413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1198E71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29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iyYQ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1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2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fg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j6PllGygWp/h0OzqX3eyauGGnQtfLgTSLtAQtrvcEs/baArOYwn&#10;zmrAX+/Joz2NKGk562i3Su5/bgUqzsw3S8N7OpvP4zKmy3zxpaALvtRsXmrstr0AatwsZZeO0T6Y&#10;w1EjtI/0DKxjVFIJKyl2yWXAw+UiDDtPD4lU63UyowV0IlzbeycjeOQ5DuBD/yjQjVMaaLxv4LCH&#10;YvlqWAfb6GlhvQ2gmzTJz7yOHaDlTaM0PjTxdXh5T1bPz+HqN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DUfbf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3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5C7A6B1A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9AFDC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544811B1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  <w:r w:rsidR="00A56A8F">
        <w:rPr>
          <w:lang w:val="es-PE"/>
        </w:rPr>
        <w:t xml:space="preserve"> / </w:t>
      </w:r>
      <w:r w:rsidR="00207182">
        <w:rPr>
          <w:lang w:val="es-PE"/>
        </w:rPr>
        <w:t>DELIMITAR VIA Y PROPIEDAD CON HITOS</w:t>
      </w:r>
      <w:r w:rsidR="00A56A8F">
        <w:rPr>
          <w:lang w:val="es-PE"/>
        </w:rPr>
        <w:t xml:space="preserve"> 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06B612FE" w:rsidR="00FA7F1E" w:rsidRDefault="00207182" w:rsidP="008E6649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9CFCE1" wp14:editId="00C9D6AE">
                <wp:simplePos x="0" y="0"/>
                <wp:positionH relativeFrom="margin">
                  <wp:posOffset>614045</wp:posOffset>
                </wp:positionH>
                <wp:positionV relativeFrom="paragraph">
                  <wp:posOffset>1144270</wp:posOffset>
                </wp:positionV>
                <wp:extent cx="1085850" cy="781050"/>
                <wp:effectExtent l="0" t="0" r="857250" b="457200"/>
                <wp:wrapNone/>
                <wp:docPr id="7684848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81050"/>
                        </a:xfrm>
                        <a:prstGeom prst="wedgeRoundRectCallout">
                          <a:avLst>
                            <a:gd name="adj1" fmla="val 122913"/>
                            <a:gd name="adj2" fmla="val 9893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01E62" w14:textId="78FBD103" w:rsidR="00A72742" w:rsidRDefault="00207182" w:rsidP="00A7274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Delimitar esta vía con la propiedad en esta zona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CFCE1" id="_x0000_s1034" type="#_x0000_t62" style="position:absolute;left:0;text-align:left;margin-left:48.35pt;margin-top:90.1pt;width:85.5pt;height:61.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" adj="37349,32170" fillcolor="#ffc000 [3207]" strokecolor="white [3212]" strokeweight="1pt">
                <v:textbox>
                  <w:txbxContent>
                    <w:p w14:paraId="36B01E62" w14:textId="78FBD103" w:rsidR="00A72742" w:rsidRDefault="00207182" w:rsidP="00A7274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Delimitar esta vía con la propiedad en esta zona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D038303" wp14:editId="646BEF08">
                <wp:simplePos x="0" y="0"/>
                <wp:positionH relativeFrom="column">
                  <wp:posOffset>2338070</wp:posOffset>
                </wp:positionH>
                <wp:positionV relativeFrom="paragraph">
                  <wp:posOffset>1410970</wp:posOffset>
                </wp:positionV>
                <wp:extent cx="390525" cy="1590675"/>
                <wp:effectExtent l="0" t="0" r="28575" b="28575"/>
                <wp:wrapNone/>
                <wp:docPr id="228706415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20D0A6" id="Rectángulo 38" o:spid="_x0000_s1026" style="position:absolute;margin-left:184.1pt;margin-top:111.1pt;width:30.75pt;height:125.2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" filled="f" strokecolor="#7030a0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7AE111" wp14:editId="32D28ECC">
                <wp:simplePos x="0" y="0"/>
                <wp:positionH relativeFrom="margin">
                  <wp:posOffset>3121025</wp:posOffset>
                </wp:positionH>
                <wp:positionV relativeFrom="paragraph">
                  <wp:posOffset>1925320</wp:posOffset>
                </wp:positionV>
                <wp:extent cx="934085" cy="476250"/>
                <wp:effectExtent l="323850" t="0" r="18415" b="533400"/>
                <wp:wrapNone/>
                <wp:docPr id="1890276463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476250"/>
                        </a:xfrm>
                        <a:prstGeom prst="wedgeRoundRectCallout">
                          <a:avLst>
                            <a:gd name="adj1" fmla="val -79087"/>
                            <a:gd name="adj2" fmla="val 149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16F71" w14:textId="77777777" w:rsidR="00A72742" w:rsidRPr="00A36E6D" w:rsidRDefault="00A72742" w:rsidP="00A72742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E111" id="_x0000_s1035" type="#_x0000_t62" style="position:absolute;left:0;text-align:left;margin-left:245.75pt;margin-top:151.6pt;width:73.55pt;height:37.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" adj="-6283,43020" fillcolor="#ffc000 [3207]" strokecolor="white [3212]" strokeweight="1pt">
                <v:textbox>
                  <w:txbxContent>
                    <w:p w14:paraId="4A116F71" w14:textId="77777777" w:rsidR="00A72742" w:rsidRPr="00A36E6D" w:rsidRDefault="00A72742" w:rsidP="00A72742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120346C9">
            <wp:extent cx="4531994" cy="3254486"/>
            <wp:effectExtent l="0" t="0" r="2540" b="3175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4" cy="325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05E7" w14:textId="77777777" w:rsidR="00A72742" w:rsidRDefault="00A72742">
      <w:pPr>
        <w:rPr>
          <w:sz w:val="18"/>
          <w:szCs w:val="18"/>
        </w:rPr>
      </w:pP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0858D0BB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 xml:space="preserve">UBICACIÓN DEL PREDIO </w:t>
      </w:r>
      <w:r w:rsidR="00207182">
        <w:rPr>
          <w:lang w:val="es-PE"/>
        </w:rPr>
        <w:t>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012D6F35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r w:rsidR="00207182">
        <w:rPr>
          <w:sz w:val="18"/>
          <w:szCs w:val="18"/>
          <w:lang w:val="es-PE"/>
        </w:rPr>
        <w:t xml:space="preserve">Google </w:t>
      </w:r>
      <w:proofErr w:type="spellStart"/>
      <w:r w:rsidR="00207182">
        <w:rPr>
          <w:sz w:val="18"/>
          <w:szCs w:val="18"/>
          <w:lang w:val="es-PE"/>
        </w:rPr>
        <w:t>Earth</w:t>
      </w:r>
      <w:proofErr w:type="spellEnd"/>
      <w:r w:rsidR="00207182">
        <w:rPr>
          <w:sz w:val="18"/>
          <w:szCs w:val="18"/>
          <w:lang w:val="es-PE"/>
        </w:rPr>
        <w:t>.</w:t>
      </w:r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3F2A79DE" w14:textId="347C5BA8" w:rsidR="00207182" w:rsidRPr="00612122" w:rsidRDefault="005D558F" w:rsidP="00207182">
      <w:pPr>
        <w:pStyle w:val="Prrafodelista"/>
        <w:numPr>
          <w:ilvl w:val="0"/>
          <w:numId w:val="35"/>
        </w:numPr>
        <w:ind w:left="851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612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BA41D9" w:rsidRPr="00612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60B820DF" w14:textId="1FCB7FD6" w:rsidR="00E53387" w:rsidRDefault="00E53387" w:rsidP="00207182">
      <w:pPr>
        <w:pStyle w:val="Prrafodelista"/>
        <w:numPr>
          <w:ilvl w:val="0"/>
          <w:numId w:val="35"/>
        </w:numPr>
        <w:ind w:left="851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Cliente se encuentra en zona arqueologica. Por lo que se evaluara extender un tramo de red BT.</w:t>
      </w:r>
    </w:p>
    <w:p w14:paraId="7D218A9E" w14:textId="77777777" w:rsidR="00106AF4" w:rsidRPr="00695B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0A6FEB11" w:rsidR="00106AF4" w:rsidRPr="00BA41D9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</w:pPr>
      <w:r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Cliente deberá 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coordinar con la</w:t>
      </w:r>
      <w:r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 municipalidad correspondiente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, para la marcación de hitos en </w:t>
      </w:r>
      <w:r w:rsidR="00B75CE0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la 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calle (pasaje las palmeras)</w:t>
      </w:r>
      <w:r w:rsidR="00B75CE0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 y predios de esta vía</w:t>
      </w:r>
      <w:r w:rsidR="00106AF4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6EAF8223">
                <wp:simplePos x="0" y="0"/>
                <wp:positionH relativeFrom="margin">
                  <wp:posOffset>2767965</wp:posOffset>
                </wp:positionH>
                <wp:positionV relativeFrom="paragraph">
                  <wp:posOffset>1482090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6" type="#_x0000_t61" style="position:absolute;left:0;text-align:left;margin-left:217.95pt;margin-top:116.7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73777B98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F50B24F" w:rsidR="00106AF4" w:rsidRDefault="000B0A70" w:rsidP="00967D37">
      <w:pPr>
        <w:jc w:val="center"/>
        <w:rPr>
          <w:lang w:val="es-ES" w:eastAsia="es-ES"/>
        </w:rPr>
      </w:pPr>
      <w:r w:rsidRPr="000B0A70">
        <w:rPr>
          <w:lang w:val="es-ES" w:eastAsia="es-ES"/>
        </w:rPr>
        <w:t xml:space="preserve"> </w:t>
      </w:r>
    </w:p>
    <w:p w14:paraId="4667D152" w14:textId="15CB9C19" w:rsidR="001B08C7" w:rsidRDefault="001B08C7" w:rsidP="00967D37">
      <w:pPr>
        <w:jc w:val="center"/>
        <w:rPr>
          <w:lang w:val="es-ES" w:eastAsia="es-ES"/>
        </w:rPr>
      </w:pPr>
    </w:p>
    <w:p w14:paraId="09FB25A8" w14:textId="163CDB5E" w:rsidR="001B08C7" w:rsidRDefault="00BA41D9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8EDB01C" wp14:editId="7DB6801D">
                <wp:simplePos x="0" y="0"/>
                <wp:positionH relativeFrom="margin">
                  <wp:posOffset>3281045</wp:posOffset>
                </wp:positionH>
                <wp:positionV relativeFrom="paragraph">
                  <wp:posOffset>1029970</wp:posOffset>
                </wp:positionV>
                <wp:extent cx="971550" cy="360680"/>
                <wp:effectExtent l="609600" t="0" r="19050" b="210820"/>
                <wp:wrapNone/>
                <wp:docPr id="758334263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0680"/>
                        </a:xfrm>
                        <a:prstGeom prst="wedgeRoundRectCallout">
                          <a:avLst>
                            <a:gd name="adj1" fmla="val -107327"/>
                            <a:gd name="adj2" fmla="val 9205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1BA16" w14:textId="2C53030E" w:rsidR="00BA41D9" w:rsidRPr="00BA41D9" w:rsidRDefault="00AB5B4A" w:rsidP="00BA41D9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BT </w:t>
                            </w:r>
                            <w:r w:rsid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#${num_poste}</w:t>
                            </w:r>
                          </w:p>
                          <w:p w14:paraId="4A92E246" w14:textId="20BCA3E7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B01C" id="Bocadillo: rectángulo con esquinas redondeadas 45" o:spid="_x0000_s1037" type="#_x0000_t62" style="position:absolute;left:0;text-align:left;margin-left:258.35pt;margin-top:81.1pt;width:76.5pt;height:28.4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" adj="-12383,30683" fillcolor="#ffc000 [3207]" strokecolor="#747070 [1614]" strokeweight="1pt">
                <v:textbox>
                  <w:txbxContent>
                    <w:p w14:paraId="3A31BA16" w14:textId="2C53030E" w:rsidR="00BA41D9" w:rsidRPr="00BA41D9" w:rsidRDefault="00AB5B4A" w:rsidP="00BA41D9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BT </w:t>
                      </w:r>
                      <w:r w:rsid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#${num_poste}</w:t>
                      </w:r>
                    </w:p>
                    <w:p w14:paraId="4A92E246" w14:textId="20BCA3E7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1DBD11C" wp14:editId="0BC156F6">
                <wp:simplePos x="0" y="0"/>
                <wp:positionH relativeFrom="column">
                  <wp:posOffset>2823845</wp:posOffset>
                </wp:positionH>
                <wp:positionV relativeFrom="paragraph">
                  <wp:posOffset>1125220</wp:posOffset>
                </wp:positionV>
                <wp:extent cx="285750" cy="219075"/>
                <wp:effectExtent l="38100" t="38100" r="19050" b="28575"/>
                <wp:wrapNone/>
                <wp:docPr id="152804732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56BF3" id="Conector recto de flecha 40" o:spid="_x0000_s1026" type="#_x0000_t32" style="position:absolute;margin-left:222.35pt;margin-top:88.6pt;width:22.5pt;height:17.25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008F5" wp14:editId="0F735EE9">
                <wp:simplePos x="0" y="0"/>
                <wp:positionH relativeFrom="margin">
                  <wp:posOffset>423545</wp:posOffset>
                </wp:positionH>
                <wp:positionV relativeFrom="paragraph">
                  <wp:posOffset>1125220</wp:posOffset>
                </wp:positionV>
                <wp:extent cx="845185" cy="520700"/>
                <wp:effectExtent l="0" t="0" r="678815" b="1212850"/>
                <wp:wrapNone/>
                <wp:docPr id="13135961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123654"/>
                            <a:gd name="adj2" fmla="val 27289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830C" w14:textId="77777777" w:rsidR="00B75CE0" w:rsidRDefault="00B75CE0" w:rsidP="00B75CE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08F5" id="_x0000_s1038" type="#_x0000_t62" style="position:absolute;left:0;text-align:left;margin-left:33.35pt;margin-top:88.6pt;width:66.55pt;height:41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" adj="37509,69746" fillcolor="#ffc000 [3207]" strokecolor="#747070 [1614]" strokeweight="1pt">
                <v:textbox>
                  <w:txbxContent>
                    <w:p w14:paraId="3EB1830C" w14:textId="77777777" w:rsidR="00B75CE0" w:rsidRDefault="00B75CE0" w:rsidP="00B75CE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18C64EE" wp14:editId="0A997963">
                <wp:simplePos x="0" y="0"/>
                <wp:positionH relativeFrom="column">
                  <wp:posOffset>1737995</wp:posOffset>
                </wp:positionH>
                <wp:positionV relativeFrom="paragraph">
                  <wp:posOffset>2954020</wp:posOffset>
                </wp:positionV>
                <wp:extent cx="2847975" cy="1093470"/>
                <wp:effectExtent l="19050" t="19050" r="9525" b="30480"/>
                <wp:wrapNone/>
                <wp:docPr id="469577517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7975" cy="10934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D3C0A" id="Conector recto 40" o:spid="_x0000_s1026" style="position:absolute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85pt,232.6pt" to="361.1pt,3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" strokecolor="#00b0f0" strokeweight="2.25pt">
                <v:stroke joinstyle="miter"/>
              </v:lin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3BC402" wp14:editId="2602760E">
                <wp:simplePos x="0" y="0"/>
                <wp:positionH relativeFrom="column">
                  <wp:posOffset>623570</wp:posOffset>
                </wp:positionH>
                <wp:positionV relativeFrom="paragraph">
                  <wp:posOffset>2782570</wp:posOffset>
                </wp:positionV>
                <wp:extent cx="3962400" cy="171450"/>
                <wp:effectExtent l="19050" t="19050" r="19050" b="19050"/>
                <wp:wrapNone/>
                <wp:docPr id="112394571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1714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F1B17" id="Conector recto 39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1pt,219.1pt" to="361.1pt,2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" strokecolor="#00b0f0" strokeweight="2.25pt">
                <v:stroke joinstyle="miter"/>
              </v:lin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50C7863" wp14:editId="23A7AB16">
                <wp:simplePos x="0" y="0"/>
                <wp:positionH relativeFrom="margin">
                  <wp:posOffset>1204595</wp:posOffset>
                </wp:positionH>
                <wp:positionV relativeFrom="paragraph">
                  <wp:posOffset>115570</wp:posOffset>
                </wp:positionV>
                <wp:extent cx="1178560" cy="504825"/>
                <wp:effectExtent l="0" t="0" r="535940" b="771525"/>
                <wp:wrapNone/>
                <wp:docPr id="86599675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560" cy="504825"/>
                        </a:xfrm>
                        <a:prstGeom prst="wedgeRoundRectCallout">
                          <a:avLst>
                            <a:gd name="adj1" fmla="val 90267"/>
                            <a:gd name="adj2" fmla="val 18520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21F07" w14:textId="1EF5CD3F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5D558F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="009F336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5D558F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${llave}</w:t>
                            </w:r>
                          </w:p>
                          <w:p w14:paraId="75487D94" w14:textId="555D52AF" w:rsidR="00AB5B4A" w:rsidRDefault="005D558F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</w:t>
                            </w:r>
                            <w:r w:rsidR="00BA41D9"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{</w:t>
                            </w:r>
                            <w:proofErr w:type="spellStart"/>
                            <w:r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able_matriz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C7863" id="_x0000_s1039" type="#_x0000_t62" style="position:absolute;left:0;text-align:left;margin-left:94.85pt;margin-top:9.1pt;width:92.8pt;height:39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" adj="30298,50804" fillcolor="#ffc000 [3207]" strokecolor="#747070 [1614]" strokeweight="1pt">
                <v:textbox>
                  <w:txbxContent>
                    <w:p w14:paraId="72021F07" w14:textId="1EF5CD3F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5D558F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="009F336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5D558F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${llave}</w:t>
                      </w:r>
                    </w:p>
                    <w:p w14:paraId="75487D94" w14:textId="555D52AF" w:rsidR="00AB5B4A" w:rsidRDefault="005D558F" w:rsidP="00AB5B4A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</w:t>
                      </w:r>
                      <w:r w:rsidR="00BA41D9"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{</w:t>
                      </w:r>
                      <w:proofErr w:type="spellStart"/>
                      <w:r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c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able_matriz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0D619400">
            <wp:extent cx="5369960" cy="4027470"/>
            <wp:effectExtent l="19050" t="19050" r="21590" b="11430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60" cy="4027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FE14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BA76991" w14:textId="7B5CE92B" w:rsidR="00C13435" w:rsidRDefault="00B75CE0" w:rsidP="00C13435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6A13FA" wp14:editId="627849F7">
                <wp:simplePos x="0" y="0"/>
                <wp:positionH relativeFrom="column">
                  <wp:posOffset>670058</wp:posOffset>
                </wp:positionH>
                <wp:positionV relativeFrom="paragraph">
                  <wp:posOffset>2592941</wp:posOffset>
                </wp:positionV>
                <wp:extent cx="2190750" cy="342900"/>
                <wp:effectExtent l="0" t="419100" r="0" b="419100"/>
                <wp:wrapNone/>
                <wp:docPr id="43101942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26761">
                          <a:off x="0" y="0"/>
                          <a:ext cx="21907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66792" w14:textId="38F21E63" w:rsidR="00B75CE0" w:rsidRPr="00B75CE0" w:rsidRDefault="00B75CE0">
                            <w:pPr>
                              <w:rPr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B75CE0">
                              <w:rPr>
                                <w:sz w:val="32"/>
                                <w:szCs w:val="32"/>
                                <w:lang w:val="es-ES"/>
                              </w:rPr>
                              <w:t>Pasaje las palmeras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A13FA" id="Cuadro de texto 43" o:spid="_x0000_s1040" type="#_x0000_t202" style="position:absolute;left:0;text-align:left;margin-left:52.75pt;margin-top:204.15pt;width:172.5pt;height:27pt;rotation:-1718397fd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" filled="f" stroked="f" strokeweight=".5pt">
                <v:textbox>
                  <w:txbxContent>
                    <w:p w14:paraId="29F66792" w14:textId="38F21E63" w:rsidR="00B75CE0" w:rsidRPr="00B75CE0" w:rsidRDefault="00B75CE0">
                      <w:pPr>
                        <w:rPr>
                          <w:sz w:val="32"/>
                          <w:szCs w:val="32"/>
                          <w:lang w:val="es-ES"/>
                        </w:rPr>
                      </w:pPr>
                      <w:r w:rsidRPr="00B75CE0">
                        <w:rPr>
                          <w:sz w:val="32"/>
                          <w:szCs w:val="32"/>
                          <w:lang w:val="es-ES"/>
                        </w:rPr>
                        <w:t>Pasaje las palmeras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7E5E407" wp14:editId="3D40D790">
                <wp:simplePos x="0" y="0"/>
                <wp:positionH relativeFrom="margin">
                  <wp:posOffset>1376045</wp:posOffset>
                </wp:positionH>
                <wp:positionV relativeFrom="paragraph">
                  <wp:posOffset>364490</wp:posOffset>
                </wp:positionV>
                <wp:extent cx="845185" cy="520700"/>
                <wp:effectExtent l="0" t="0" r="12065" b="1422400"/>
                <wp:wrapNone/>
                <wp:docPr id="78364139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-11583"/>
                            <a:gd name="adj2" fmla="val 31496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D0577" w14:textId="77777777" w:rsidR="00B75CE0" w:rsidRDefault="00B75CE0" w:rsidP="00B75CE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5E407" id="_x0000_s1041" type="#_x0000_t62" style="position:absolute;left:0;text-align:left;margin-left:108.35pt;margin-top:28.7pt;width:66.55pt;height:41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" adj="8298,78833" fillcolor="#ffc000 [3207]" strokecolor="#747070 [1614]" strokeweight="1pt">
                <v:textbox>
                  <w:txbxContent>
                    <w:p w14:paraId="111D0577" w14:textId="77777777" w:rsidR="00B75CE0" w:rsidRDefault="00B75CE0" w:rsidP="00B75CE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AF4513" wp14:editId="2D7F9A68">
                <wp:simplePos x="0" y="0"/>
                <wp:positionH relativeFrom="margin">
                  <wp:posOffset>3738245</wp:posOffset>
                </wp:positionH>
                <wp:positionV relativeFrom="paragraph">
                  <wp:posOffset>2669540</wp:posOffset>
                </wp:positionV>
                <wp:extent cx="845185" cy="520700"/>
                <wp:effectExtent l="1123950" t="133350" r="12065" b="12700"/>
                <wp:wrapNone/>
                <wp:docPr id="94496277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-178375"/>
                            <a:gd name="adj2" fmla="val -7283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161F0" w14:textId="725E9915" w:rsidR="00C13435" w:rsidRDefault="00B75CE0" w:rsidP="00C13435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4513" id="_x0000_s1042" type="#_x0000_t62" style="position:absolute;left:0;text-align:left;margin-left:294.35pt;margin-top:210.2pt;width:66.55pt;height:4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" adj="-27729,-4933" fillcolor="#ffc000 [3207]" strokecolor="#747070 [1614]" strokeweight="1pt">
                <v:textbox>
                  <w:txbxContent>
                    <w:p w14:paraId="682161F0" w14:textId="725E9915" w:rsidR="00C13435" w:rsidRDefault="00B75CE0" w:rsidP="00C13435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9023AB4" wp14:editId="39127087">
                <wp:simplePos x="0" y="0"/>
                <wp:positionH relativeFrom="column">
                  <wp:posOffset>766444</wp:posOffset>
                </wp:positionH>
                <wp:positionV relativeFrom="paragraph">
                  <wp:posOffset>2126615</wp:posOffset>
                </wp:positionV>
                <wp:extent cx="2676525" cy="1579880"/>
                <wp:effectExtent l="19050" t="19050" r="28575" b="20320"/>
                <wp:wrapNone/>
                <wp:docPr id="1598846587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6525" cy="15798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0D6B9" id="Conector recto 42" o:spid="_x0000_s1026" style="position:absolute;flip: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35pt,167.45pt" to="271.1pt,2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" strokecolor="#00b0f0" strokeweight="2.2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14869E" wp14:editId="7AC0A131">
                <wp:simplePos x="0" y="0"/>
                <wp:positionH relativeFrom="column">
                  <wp:posOffset>471170</wp:posOffset>
                </wp:positionH>
                <wp:positionV relativeFrom="paragraph">
                  <wp:posOffset>2126615</wp:posOffset>
                </wp:positionV>
                <wp:extent cx="2428875" cy="381000"/>
                <wp:effectExtent l="19050" t="19050" r="9525" b="19050"/>
                <wp:wrapNone/>
                <wp:docPr id="1806802336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381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B262E" id="Conector recto 41" o:spid="_x0000_s1026" style="position:absolute;flip:x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pt,167.45pt" to="228.35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" strokecolor="#00b0f0" strokeweight="2.25pt">
                <v:stroke joinstyle="miter"/>
              </v:line>
            </w:pict>
          </mc:Fallback>
        </mc:AlternateContent>
      </w:r>
      <w:r w:rsidR="009F336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D317741" wp14:editId="20065362">
                <wp:simplePos x="0" y="0"/>
                <wp:positionH relativeFrom="margin">
                  <wp:posOffset>3214370</wp:posOffset>
                </wp:positionH>
                <wp:positionV relativeFrom="paragraph">
                  <wp:posOffset>678815</wp:posOffset>
                </wp:positionV>
                <wp:extent cx="715645" cy="408305"/>
                <wp:effectExtent l="438150" t="0" r="27305" b="963295"/>
                <wp:wrapNone/>
                <wp:docPr id="147389296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103917"/>
                            <a:gd name="adj2" fmla="val 275417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268CC" w14:textId="77777777" w:rsidR="009F3360" w:rsidRDefault="009F3360" w:rsidP="009F336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17741" id="_x0000_s1043" type="#_x0000_t62" style="position:absolute;left:0;text-align:left;margin-left:253.1pt;margin-top:53.45pt;width:56.35pt;height:32.1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" adj="-11646,70290" fillcolor="#ffc000 [3207]" strokecolor="#747070 [1614]" strokeweight="1pt">
                <v:textbox>
                  <w:txbxContent>
                    <w:p w14:paraId="46F268CC" w14:textId="77777777" w:rsidR="009F3360" w:rsidRDefault="009F3360" w:rsidP="009F336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3435">
        <w:rPr>
          <w:noProof/>
        </w:rPr>
        <w:drawing>
          <wp:inline distT="0" distB="0" distL="0" distR="0" wp14:anchorId="4360DCBF" wp14:editId="2BD10961">
            <wp:extent cx="4913409" cy="3685057"/>
            <wp:effectExtent l="19050" t="19050" r="20955" b="10795"/>
            <wp:docPr id="406680845" name="Imagen 40668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0845" name="Imagen 4066808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09" cy="368505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1808FCA5" w:rsidR="00106AF4" w:rsidRDefault="00A55669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CALLE</w:t>
      </w:r>
      <w:r w:rsidR="00F140F8">
        <w:rPr>
          <w:rFonts w:ascii="Arial" w:hAnsi="Arial" w:cs="Arial"/>
          <w:sz w:val="22"/>
          <w:szCs w:val="22"/>
          <w:lang w:val="es-PE" w:eastAsia="es-PE"/>
        </w:rPr>
        <w:t>S</w:t>
      </w:r>
      <w:r>
        <w:rPr>
          <w:rFonts w:ascii="Arial" w:hAnsi="Arial" w:cs="Arial"/>
          <w:sz w:val="22"/>
          <w:szCs w:val="22"/>
          <w:lang w:val="es-PE" w:eastAsia="es-PE"/>
        </w:rPr>
        <w:t xml:space="preserve"> QUE SE REQUIERE </w:t>
      </w:r>
      <w:r w:rsidR="00B75CE0">
        <w:rPr>
          <w:rFonts w:ascii="Arial" w:hAnsi="Arial" w:cs="Arial"/>
          <w:sz w:val="22"/>
          <w:szCs w:val="22"/>
          <w:lang w:val="es-PE" w:eastAsia="es-PE"/>
        </w:rPr>
        <w:t>DELIMITAR CON YESO E HITOS</w:t>
      </w: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79F8422" w14:textId="36ADDF0D" w:rsidR="00106AF4" w:rsidRDefault="00106AF4" w:rsidP="00C13435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75CCF5DE" w14:textId="77777777" w:rsidR="004F4E0A" w:rsidRDefault="004F4E0A" w:rsidP="00C13435">
      <w:pPr>
        <w:rPr>
          <w:rFonts w:ascii="Arial" w:hAnsi="Arial" w:cs="Arial"/>
          <w:sz w:val="22"/>
          <w:szCs w:val="22"/>
          <w:lang w:val="es-PE" w:eastAsia="es-PE"/>
        </w:rPr>
      </w:pPr>
    </w:p>
    <w:p w14:paraId="42A7E613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4F4E0A">
        <w:rPr>
          <w:rFonts w:ascii="Arial" w:hAnsi="Arial" w:cs="Arial"/>
          <w:sz w:val="22"/>
          <w:szCs w:val="22"/>
          <w:lang w:val="es-CL" w:eastAsia="es-PE"/>
        </w:rPr>
        <w:lastRenderedPageBreak/>
        <w:t>${</w:t>
      </w:r>
      <w:proofErr w:type="spellStart"/>
      <w:r w:rsidRPr="004F4E0A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4F4E0A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3E323833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27A2D971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4F4E0A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2D7C8085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1C5B3833" w14:textId="77777777" w:rsidR="004F4E0A" w:rsidRPr="004F4E0A" w:rsidRDefault="004F4E0A" w:rsidP="004F4E0A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4F4E0A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4F4E0A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4F4E0A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73576890" w14:textId="77777777" w:rsidR="004F4E0A" w:rsidRDefault="004F4E0A" w:rsidP="004F4E0A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4F4E0A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D26B4" w14:textId="77777777" w:rsidR="008415D1" w:rsidRDefault="008415D1">
      <w:r>
        <w:separator/>
      </w:r>
    </w:p>
  </w:endnote>
  <w:endnote w:type="continuationSeparator" w:id="0">
    <w:p w14:paraId="6F14ED16" w14:textId="77777777" w:rsidR="008415D1" w:rsidRDefault="0084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0A473A41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A41D9" w:rsidRPr="00BA41D9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74169EC7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BA41D9" w:rsidRPr="00BA41D9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B7501" w14:textId="77777777" w:rsidR="008415D1" w:rsidRDefault="008415D1">
      <w:r>
        <w:separator/>
      </w:r>
    </w:p>
  </w:footnote>
  <w:footnote w:type="continuationSeparator" w:id="0">
    <w:p w14:paraId="66CEF4D9" w14:textId="77777777" w:rsidR="008415D1" w:rsidRDefault="008415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0D966F7D"/>
    <w:multiLevelType w:val="hybridMultilevel"/>
    <w:tmpl w:val="9C167E72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1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4B5D7EFC"/>
    <w:multiLevelType w:val="hybridMultilevel"/>
    <w:tmpl w:val="E392D63A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4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5" w15:restartNumberingAfterBreak="1">
    <w:nsid w:val="59D34E8E"/>
    <w:multiLevelType w:val="hybridMultilevel"/>
    <w:tmpl w:val="963295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30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4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3"/>
  </w:num>
  <w:num w:numId="2" w16cid:durableId="190384584">
    <w:abstractNumId w:val="23"/>
  </w:num>
  <w:num w:numId="3" w16cid:durableId="1636368909">
    <w:abstractNumId w:val="10"/>
  </w:num>
  <w:num w:numId="4" w16cid:durableId="1698659803">
    <w:abstractNumId w:val="19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4"/>
  </w:num>
  <w:num w:numId="8" w16cid:durableId="1335109853">
    <w:abstractNumId w:val="21"/>
  </w:num>
  <w:num w:numId="9" w16cid:durableId="525025086">
    <w:abstractNumId w:val="32"/>
  </w:num>
  <w:num w:numId="10" w16cid:durableId="241913354">
    <w:abstractNumId w:val="22"/>
  </w:num>
  <w:num w:numId="11" w16cid:durableId="948004030">
    <w:abstractNumId w:val="6"/>
  </w:num>
  <w:num w:numId="12" w16cid:durableId="92940397">
    <w:abstractNumId w:val="29"/>
  </w:num>
  <w:num w:numId="13" w16cid:durableId="316543497">
    <w:abstractNumId w:val="34"/>
  </w:num>
  <w:num w:numId="14" w16cid:durableId="750271525">
    <w:abstractNumId w:val="14"/>
  </w:num>
  <w:num w:numId="15" w16cid:durableId="839539347">
    <w:abstractNumId w:val="31"/>
  </w:num>
  <w:num w:numId="16" w16cid:durableId="1990480859">
    <w:abstractNumId w:val="11"/>
  </w:num>
  <w:num w:numId="17" w16cid:durableId="2100907557">
    <w:abstractNumId w:val="3"/>
  </w:num>
  <w:num w:numId="18" w16cid:durableId="713651897">
    <w:abstractNumId w:val="28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8"/>
  </w:num>
  <w:num w:numId="24" w16cid:durableId="1424107653">
    <w:abstractNumId w:val="13"/>
  </w:num>
  <w:num w:numId="25" w16cid:durableId="1327978482">
    <w:abstractNumId w:val="1"/>
  </w:num>
  <w:num w:numId="26" w16cid:durableId="2110391510">
    <w:abstractNumId w:val="7"/>
  </w:num>
  <w:num w:numId="27" w16cid:durableId="1940914234">
    <w:abstractNumId w:val="26"/>
  </w:num>
  <w:num w:numId="28" w16cid:durableId="482115122">
    <w:abstractNumId w:val="18"/>
  </w:num>
  <w:num w:numId="29" w16cid:durableId="467674121">
    <w:abstractNumId w:val="30"/>
  </w:num>
  <w:num w:numId="30" w16cid:durableId="2050181005">
    <w:abstractNumId w:val="9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7"/>
  </w:num>
  <w:num w:numId="34" w16cid:durableId="1931624156">
    <w:abstractNumId w:val="13"/>
  </w:num>
  <w:num w:numId="35" w16cid:durableId="1222011946">
    <w:abstractNumId w:val="20"/>
  </w:num>
  <w:num w:numId="36" w16cid:durableId="1449815194">
    <w:abstractNumId w:val="25"/>
  </w:num>
  <w:num w:numId="37" w16cid:durableId="17998354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720"/>
    <w:rsid w:val="00015D22"/>
    <w:rsid w:val="00015E0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1F8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6E40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3AD6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279D1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182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49BA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3DCE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44D9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2C2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0F0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53D2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1E28"/>
    <w:rsid w:val="004F389A"/>
    <w:rsid w:val="004F47BC"/>
    <w:rsid w:val="004F4E0A"/>
    <w:rsid w:val="004F4EC3"/>
    <w:rsid w:val="004F5F97"/>
    <w:rsid w:val="004F73C6"/>
    <w:rsid w:val="004F7679"/>
    <w:rsid w:val="00502D8E"/>
    <w:rsid w:val="00503839"/>
    <w:rsid w:val="00503887"/>
    <w:rsid w:val="00503B60"/>
    <w:rsid w:val="005043A2"/>
    <w:rsid w:val="005054E0"/>
    <w:rsid w:val="00506B1C"/>
    <w:rsid w:val="005070F0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D558F"/>
    <w:rsid w:val="005E3158"/>
    <w:rsid w:val="005E378E"/>
    <w:rsid w:val="005E3C63"/>
    <w:rsid w:val="005E575A"/>
    <w:rsid w:val="005E65D3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122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EDB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31C"/>
    <w:rsid w:val="00661602"/>
    <w:rsid w:val="00661B88"/>
    <w:rsid w:val="00664D59"/>
    <w:rsid w:val="00665952"/>
    <w:rsid w:val="00666976"/>
    <w:rsid w:val="00670EAD"/>
    <w:rsid w:val="00670EF3"/>
    <w:rsid w:val="006723B2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5882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45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5D1"/>
    <w:rsid w:val="00841CD3"/>
    <w:rsid w:val="00844349"/>
    <w:rsid w:val="008463EB"/>
    <w:rsid w:val="008468E7"/>
    <w:rsid w:val="008476D4"/>
    <w:rsid w:val="00847B6D"/>
    <w:rsid w:val="00850359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6649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CF2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6212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360"/>
    <w:rsid w:val="009F3DB6"/>
    <w:rsid w:val="009F7B28"/>
    <w:rsid w:val="00A03246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6E6D"/>
    <w:rsid w:val="00A37F82"/>
    <w:rsid w:val="00A41337"/>
    <w:rsid w:val="00A44089"/>
    <w:rsid w:val="00A449F4"/>
    <w:rsid w:val="00A44B94"/>
    <w:rsid w:val="00A500A6"/>
    <w:rsid w:val="00A50584"/>
    <w:rsid w:val="00A54FB6"/>
    <w:rsid w:val="00A55049"/>
    <w:rsid w:val="00A55089"/>
    <w:rsid w:val="00A55669"/>
    <w:rsid w:val="00A56A8F"/>
    <w:rsid w:val="00A60C0C"/>
    <w:rsid w:val="00A64B4B"/>
    <w:rsid w:val="00A65053"/>
    <w:rsid w:val="00A67907"/>
    <w:rsid w:val="00A70A45"/>
    <w:rsid w:val="00A71865"/>
    <w:rsid w:val="00A71D17"/>
    <w:rsid w:val="00A72712"/>
    <w:rsid w:val="00A7274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973C7"/>
    <w:rsid w:val="00AA14E1"/>
    <w:rsid w:val="00AA185F"/>
    <w:rsid w:val="00AA479A"/>
    <w:rsid w:val="00AA6C1F"/>
    <w:rsid w:val="00AA734A"/>
    <w:rsid w:val="00AA7C90"/>
    <w:rsid w:val="00AB087E"/>
    <w:rsid w:val="00AB4141"/>
    <w:rsid w:val="00AB495B"/>
    <w:rsid w:val="00AB5B4A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1E92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8D"/>
    <w:rsid w:val="00B420B8"/>
    <w:rsid w:val="00B42689"/>
    <w:rsid w:val="00B4315C"/>
    <w:rsid w:val="00B43C5C"/>
    <w:rsid w:val="00B44E2A"/>
    <w:rsid w:val="00B4543E"/>
    <w:rsid w:val="00B454E2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E0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3D98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1D9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1C6B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13435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5470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04F9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4CC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3BB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06C17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387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86C6C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32EC"/>
    <w:rsid w:val="00ED5320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461C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0F8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3435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518</TotalTime>
  <Pages>7</Pages>
  <Words>535</Words>
  <Characters>2946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35</cp:revision>
  <cp:lastPrinted>2025-05-28T04:55:00Z</cp:lastPrinted>
  <dcterms:created xsi:type="dcterms:W3CDTF">2025-03-27T04:55:00Z</dcterms:created>
  <dcterms:modified xsi:type="dcterms:W3CDTF">2025-09-19T17:43:00Z</dcterms:modified>
</cp:coreProperties>
</file>