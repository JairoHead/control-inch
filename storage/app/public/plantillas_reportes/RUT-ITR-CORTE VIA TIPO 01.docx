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0E033A81" w:rsidR="00106AF4" w:rsidRPr="00B76835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E019A" w:rsidRPr="009E019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9E019A" w:rsidRPr="009E019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9E019A" w:rsidRPr="009E019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3D90CC49" w:rsidR="00106AF4" w:rsidRPr="00AC65A7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9E019A" w:rsidRPr="009E019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9E019A" w:rsidRPr="009E019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9E019A" w:rsidRPr="009E019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003506DB" w:rsidR="00106AF4" w:rsidRPr="00254665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8418A6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5A6BFB72" w:rsidR="00106AF4" w:rsidRPr="00D057E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8418A6" w:rsidRPr="008418A6">
              <w:rPr>
                <w:highlight w:val="green"/>
              </w:rPr>
              <w:t>${</w:t>
            </w:r>
            <w:proofErr w:type="spellStart"/>
            <w:r w:rsidR="008418A6" w:rsidRPr="008418A6">
              <w:rPr>
                <w:highlight w:val="green"/>
              </w:rPr>
              <w:t>lcl</w:t>
            </w:r>
            <w:proofErr w:type="spellEnd"/>
            <w:r w:rsidR="008418A6" w:rsidRPr="008418A6">
              <w:rPr>
                <w:highlight w:val="green"/>
              </w:rPr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10E73758" w:rsidR="00106AF4" w:rsidRPr="00342507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direcci</w:t>
            </w:r>
            <w:r w:rsid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o</w:t>
            </w:r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n_servicio_electrico</w:t>
            </w:r>
            <w:proofErr w:type="spellEnd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1F08778F" w:rsidR="00106AF4" w:rsidRPr="006F5614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3EFF7648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8418A6" w:rsidRPr="008418A6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2B81F13F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77777777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</w:rPr>
              <w:t>-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77777777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>
              <w:rPr>
                <w:rFonts w:ascii="Tahoma" w:hAnsi="Tahoma" w:cs="Tahoma"/>
                <w:bCs/>
                <w:spacing w:val="-4"/>
                <w:sz w:val="20"/>
                <w:szCs w:val="20"/>
              </w:rPr>
              <w:t>-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99F7F15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8418A6" w:rsidRPr="008418A6">
              <w:rPr>
                <w:highlight w:val="green"/>
              </w:rPr>
              <w:t>${</w:t>
            </w:r>
            <w:proofErr w:type="spellStart"/>
            <w:r w:rsidR="008418A6" w:rsidRPr="008418A6">
              <w:rPr>
                <w:highlight w:val="green"/>
              </w:rPr>
              <w:t>lcl</w:t>
            </w:r>
            <w:proofErr w:type="spellEnd"/>
            <w:r w:rsidR="008418A6" w:rsidRPr="008418A6">
              <w:rPr>
                <w:highlight w:val="green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3A7ADC29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8418A6" w:rsidRPr="008418A6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Pr="00410B37">
              <w:rPr>
                <w:rFonts w:ascii="Tahoma" w:hAnsi="Tahoma" w:cs="Tahoma"/>
                <w:noProof/>
                <w:sz w:val="20"/>
                <w:szCs w:val="20"/>
              </w:rPr>
              <w:t>Gustavo Vásquez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0451BF0D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77777777" w:rsidR="00106AF4" w:rsidRPr="00D169F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</w:p>
          <w:p w14:paraId="5B7078DF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4D9DEF4" w14:textId="0373CE8F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Roberto Manrique.</w:t>
            </w:r>
          </w:p>
        </w:tc>
      </w:tr>
      <w:tr w:rsidR="00106AF4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18D62E7A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</w:rPr>
              <w:t>1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6.0</w:t>
            </w:r>
            <w:r w:rsidR="00E34411"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4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.2025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381F113D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</w:rPr>
              <w:t>16.04.2025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26E2CC0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4B93630E" w:rsidR="00106AF4" w:rsidRPr="00FC4DA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8418A6" w:rsidRPr="008418A6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8418A6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8418A6" w:rsidRPr="008418A6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8418A6" w:rsidRPr="008418A6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cc</w:t>
      </w:r>
      <w:proofErr w:type="spellEnd"/>
      <w:r w:rsidR="008418A6" w:rsidRPr="008418A6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8F32A60" w:rsidR="00106AF4" w:rsidRPr="00FC4DA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8418A6" w:rsidRPr="008418A6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406F0488" w:rsidR="00106AF4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e coordin</w:t>
      </w:r>
      <w:r>
        <w:rPr>
          <w:rFonts w:ascii="Tahoma" w:hAnsi="Tahoma" w:cs="Tahoma"/>
          <w:iCs/>
          <w:sz w:val="22"/>
          <w:szCs w:val="22"/>
          <w:lang w:val="es-PE"/>
        </w:rPr>
        <w:t>o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en campo </w:t>
      </w:r>
      <w:r w:rsidR="008418A6" w:rsidRPr="008418A6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8418A6" w:rsidRPr="008418A6">
        <w:rPr>
          <w:rFonts w:ascii="Tahoma" w:hAnsi="Tahoma" w:cs="Tahoma"/>
          <w:iCs/>
          <w:sz w:val="22"/>
          <w:szCs w:val="22"/>
          <w:highlight w:val="green"/>
          <w:lang w:val="es-PE"/>
        </w:rPr>
        <w:t>detalle_contacto</w:t>
      </w:r>
      <w:proofErr w:type="spellEnd"/>
      <w:r w:rsidR="008418A6" w:rsidRPr="008418A6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 w:rsidR="008418A6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7777777" w:rsidR="00106AF4" w:rsidRPr="00BF2D89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Técnicamente</w:t>
      </w:r>
      <w:proofErr w:type="spellEnd"/>
      <w:r>
        <w:rPr>
          <w:rFonts w:ascii="Arial" w:hAnsi="Arial" w:cs="Arial"/>
          <w:sz w:val="22"/>
          <w:szCs w:val="22"/>
        </w:rPr>
        <w:t xml:space="preserve"> no es </w:t>
      </w:r>
      <w:proofErr w:type="spellStart"/>
      <w:r>
        <w:rPr>
          <w:rFonts w:ascii="Arial" w:hAnsi="Arial" w:cs="Arial"/>
          <w:sz w:val="22"/>
          <w:szCs w:val="22"/>
        </w:rPr>
        <w:t>factible</w:t>
      </w:r>
      <w:proofErr w:type="spellEnd"/>
      <w:r>
        <w:rPr>
          <w:rFonts w:ascii="Arial" w:hAnsi="Arial" w:cs="Arial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ya</w:t>
      </w:r>
      <w:proofErr w:type="spellEnd"/>
      <w:r>
        <w:rPr>
          <w:rFonts w:ascii="Arial" w:hAnsi="Arial" w:cs="Arial"/>
          <w:sz w:val="22"/>
          <w:szCs w:val="22"/>
        </w:rPr>
        <w:t xml:space="preserve"> que la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solicitante</w:t>
      </w:r>
      <w:proofErr w:type="spellEnd"/>
      <w:r>
        <w:rPr>
          <w:rFonts w:ascii="Arial" w:hAnsi="Arial" w:cs="Arial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sz w:val="22"/>
          <w:szCs w:val="22"/>
        </w:rPr>
        <w:t>está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definida</w:t>
      </w:r>
      <w:proofErr w:type="spellEnd"/>
      <w:r>
        <w:rPr>
          <w:rFonts w:ascii="Arial" w:hAnsi="Arial" w:cs="Arial"/>
          <w:sz w:val="22"/>
          <w:szCs w:val="22"/>
        </w:rPr>
        <w:t xml:space="preserve"> o </w:t>
      </w:r>
      <w:proofErr w:type="spellStart"/>
      <w:r>
        <w:rPr>
          <w:rFonts w:ascii="Arial" w:hAnsi="Arial" w:cs="Arial"/>
          <w:sz w:val="22"/>
          <w:szCs w:val="22"/>
        </w:rPr>
        <w:t>habilitada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35AE8C9" w14:textId="2C1D106B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8418A6" w:rsidRPr="008418A6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${tiene_nicho}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murete, pero ubicado cerca de una estructura que no pertenece a </w:t>
      </w:r>
      <w:proofErr w:type="spellStart"/>
      <w:r w:rsidR="00A65053">
        <w:rPr>
          <w:rFonts w:ascii="Tahoma" w:hAnsi="Tahoma" w:cs="Tahoma"/>
          <w:iCs/>
          <w:sz w:val="22"/>
          <w:szCs w:val="22"/>
          <w:lang w:val="es-PE"/>
        </w:rPr>
        <w:t>Pluz</w:t>
      </w:r>
      <w:proofErr w:type="spellEnd"/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484A8537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8D7BDD">
        <w:rPr>
          <w:rFonts w:ascii="Tahoma" w:hAnsi="Tahoma" w:cs="Tahoma"/>
          <w:iCs/>
          <w:sz w:val="22"/>
          <w:szCs w:val="22"/>
          <w:lang w:val="es-PE"/>
        </w:rPr>
        <w:t>290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m aproximadamente de la SED </w:t>
      </w:r>
      <w:r w:rsidR="008418A6" w:rsidRPr="008418A6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20706BBC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4E94C3A0" w14:textId="0F4B3A37" w:rsidR="00106AF4" w:rsidRDefault="00106AF4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Vía no definida y/o habilitada, se requiere </w:t>
      </w:r>
      <w:r w:rsidR="003A0B36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plano de lotización y 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sección de vía aprobado por la Municipalidad correspondiente. A fin de evaluar posible ampliación de redes BT/</w:t>
      </w:r>
      <w:r w:rsidR="008418A6" w:rsidRPr="008418A6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0E46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LL-</w:t>
      </w:r>
      <w:r w:rsidR="008418A6" w:rsidRPr="008418A6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 w:rsidR="000E46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Alim: </w:t>
      </w:r>
      <w:r w:rsidR="008418A6" w:rsidRPr="008418A6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56231B92" w:rsidR="00106AF4" w:rsidRDefault="00FA7F1E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1DC5AF06">
                <wp:simplePos x="0" y="0"/>
                <wp:positionH relativeFrom="margin">
                  <wp:posOffset>2176145</wp:posOffset>
                </wp:positionH>
                <wp:positionV relativeFrom="paragraph">
                  <wp:posOffset>3980815</wp:posOffset>
                </wp:positionV>
                <wp:extent cx="790575" cy="276225"/>
                <wp:effectExtent l="857250" t="0" r="28575" b="27622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151590"/>
                            <a:gd name="adj2" fmla="val 12576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645EC73C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Sed 20390A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B02D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2" o:spid="_x0000_s1026" type="#_x0000_t62" style="position:absolute;margin-left:171.35pt;margin-top:313.45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" adj="-21943,37966" fillcolor="white [3212]" strokecolor="#1f4d78 [1604]" strokeweight="1pt">
                <v:textbox>
                  <w:txbxContent>
                    <w:p w14:paraId="64288F8D" w14:textId="645EC73C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ed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20390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1C2D1055">
                <wp:simplePos x="0" y="0"/>
                <wp:positionH relativeFrom="margin">
                  <wp:posOffset>795020</wp:posOffset>
                </wp:positionH>
                <wp:positionV relativeFrom="paragraph">
                  <wp:posOffset>475615</wp:posOffset>
                </wp:positionV>
                <wp:extent cx="800100" cy="523875"/>
                <wp:effectExtent l="0" t="0" r="19050" b="103822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23875"/>
                        </a:xfrm>
                        <a:prstGeom prst="wedgeRoundRectCallout">
                          <a:avLst>
                            <a:gd name="adj1" fmla="val -19335"/>
                            <a:gd name="adj2" fmla="val 23017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502238D6" w:rsidR="003A0B36" w:rsidRP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20390</w:t>
                            </w: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 LL-0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margin-left:62.6pt;margin-top:37.45pt;width:63pt;height:41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" adj="6624,60518" fillcolor="white [3212]" strokecolor="#1f4d78 [1604]" strokeweight="1pt">
                <v:textbox>
                  <w:txbxContent>
                    <w:p w14:paraId="6C3F53A4" w14:textId="502238D6" w:rsidR="003A0B36" w:rsidRP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20390</w:t>
                      </w: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 LL-0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31A79582">
                <wp:simplePos x="0" y="0"/>
                <wp:positionH relativeFrom="margin">
                  <wp:posOffset>4404995</wp:posOffset>
                </wp:positionH>
                <wp:positionV relativeFrom="paragraph">
                  <wp:posOffset>1399540</wp:posOffset>
                </wp:positionV>
                <wp:extent cx="733425" cy="443865"/>
                <wp:effectExtent l="533400" t="247650" r="28575" b="1333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43865"/>
                        </a:xfrm>
                        <a:prstGeom prst="wedgeRoundRectCallout">
                          <a:avLst>
                            <a:gd name="adj1" fmla="val -116263"/>
                            <a:gd name="adj2" fmla="val -9520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8" type="#_x0000_t62" style="position:absolute;margin-left:346.85pt;margin-top:110.2pt;width:57.75pt;height:34.9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" adj="-14313,-9764" fillcolor="white [3212]" strokecolor="#1f4d78 [1604]" strokeweight="1pt">
                <v:textbox>
                  <w:txbxContent>
                    <w:p w14:paraId="6AA0D224" w14:textId="7B9A88B9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16E06FE1">
                <wp:simplePos x="0" y="0"/>
                <wp:positionH relativeFrom="column">
                  <wp:posOffset>3726374</wp:posOffset>
                </wp:positionH>
                <wp:positionV relativeFrom="paragraph">
                  <wp:posOffset>940574</wp:posOffset>
                </wp:positionV>
                <wp:extent cx="164521" cy="286190"/>
                <wp:effectExtent l="57150" t="38100" r="64135" b="38100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8190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D7332" id="Rectángulo 2" o:spid="_x0000_s1026" style="position:absolute;margin-left:293.4pt;margin-top:74.05pt;width:12.95pt;height:22.55pt;rotation:-1017785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" fillcolor="white [3212]" strokecolor="red" strokeweight="1pt"/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A75BB0" wp14:editId="6206AE54">
                <wp:simplePos x="0" y="0"/>
                <wp:positionH relativeFrom="column">
                  <wp:posOffset>2524178</wp:posOffset>
                </wp:positionH>
                <wp:positionV relativeFrom="paragraph">
                  <wp:posOffset>654049</wp:posOffset>
                </wp:positionV>
                <wp:extent cx="358775" cy="421148"/>
                <wp:effectExtent l="26035" t="12065" r="0" b="10160"/>
                <wp:wrapNone/>
                <wp:docPr id="53269154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3F127" w14:textId="7DEC9997" w:rsidR="00D1262A" w:rsidRPr="00D1262A" w:rsidRDefault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75BB0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9" type="#_x0000_t202" style="position:absolute;margin-left:198.75pt;margin-top:51.5pt;width:28.25pt;height:33.15pt;rotation:421988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Yqd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R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" filled="f" stroked="f" strokeweight=".5pt">
                <v:textbox>
                  <w:txbxContent>
                    <w:p w14:paraId="4C73F127" w14:textId="7DEC9997" w:rsidR="00D1262A" w:rsidRPr="00D1262A" w:rsidRDefault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BB9936" wp14:editId="5FEB5912">
                <wp:simplePos x="0" y="0"/>
                <wp:positionH relativeFrom="column">
                  <wp:posOffset>2434616</wp:posOffset>
                </wp:positionH>
                <wp:positionV relativeFrom="paragraph">
                  <wp:posOffset>849630</wp:posOffset>
                </wp:positionV>
                <wp:extent cx="359100" cy="885825"/>
                <wp:effectExtent l="57150" t="38100" r="41275" b="47625"/>
                <wp:wrapNone/>
                <wp:docPr id="201052080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9100" cy="885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AA42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91.7pt;margin-top:66.9pt;width:28.3pt;height:69.75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" strokecolor="#7030a0" strokeweight="2.25pt">
                <v:stroke startarrow="block" endarrow="block" joinstyle="miter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CF7A0F" wp14:editId="080B8315">
                <wp:simplePos x="0" y="0"/>
                <wp:positionH relativeFrom="column">
                  <wp:posOffset>2730786</wp:posOffset>
                </wp:positionH>
                <wp:positionV relativeFrom="paragraph">
                  <wp:posOffset>1377315</wp:posOffset>
                </wp:positionV>
                <wp:extent cx="358775" cy="421148"/>
                <wp:effectExtent l="26035" t="12065" r="0" b="10160"/>
                <wp:wrapNone/>
                <wp:docPr id="158108051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7DC5D" w14:textId="77777777" w:rsidR="00D1262A" w:rsidRPr="00D1262A" w:rsidRDefault="00D1262A" w:rsidP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F7A0F" id="_x0000_s1030" type="#_x0000_t202" style="position:absolute;margin-left:215pt;margin-top:108.45pt;width:28.25pt;height:33.15pt;rotation:4219886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fa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F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" filled="f" stroked="f" strokeweight=".5pt">
                <v:textbox>
                  <w:txbxContent>
                    <w:p w14:paraId="07F7DC5D" w14:textId="77777777" w:rsidR="00D1262A" w:rsidRPr="00D1262A" w:rsidRDefault="00D1262A" w:rsidP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7952DE82">
            <wp:extent cx="5400359" cy="4846320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59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6EC1288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30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XJSYw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">
                <v:shape id="Cuadro de texto 2" o:spid="_x0000_s1031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 id="Conector recto de flecha 43" o:spid="_x0000_s1032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3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9tfg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4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0345F" wp14:editId="6515F16F">
                <wp:simplePos x="0" y="0"/>
                <wp:positionH relativeFrom="margin">
                  <wp:posOffset>3702471</wp:posOffset>
                </wp:positionH>
                <wp:positionV relativeFrom="paragraph">
                  <wp:posOffset>3211632</wp:posOffset>
                </wp:positionV>
                <wp:extent cx="226088" cy="10048"/>
                <wp:effectExtent l="0" t="0" r="21590" b="2857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88" cy="1004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A0CA5" id="Conector recto 51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1.55pt,252.9pt" to="309.35pt,2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C0FC3" wp14:editId="3655568D">
                <wp:simplePos x="0" y="0"/>
                <wp:positionH relativeFrom="margin">
                  <wp:posOffset>3628653</wp:posOffset>
                </wp:positionH>
                <wp:positionV relativeFrom="paragraph">
                  <wp:posOffset>3193679</wp:posOffset>
                </wp:positionV>
                <wp:extent cx="398297" cy="294215"/>
                <wp:effectExtent l="0" t="0" r="0" b="1079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0346">
                          <a:off x="0" y="0"/>
                          <a:ext cx="398297" cy="29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E3D35" w14:textId="77777777" w:rsidR="00106AF4" w:rsidRPr="00C3692E" w:rsidRDefault="00106AF4" w:rsidP="00CD41B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013D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C0FC3" id="Rectángulo 52" o:spid="_x0000_s1035" style="position:absolute;margin-left:285.7pt;margin-top:251.45pt;width:31.35pt;height:23.15pt;rotation:-305457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" filled="f" stroked="f" strokeweight="1pt">
                <v:textbox>
                  <w:txbxContent>
                    <w:p w14:paraId="6FCE3D35" w14:textId="77777777" w:rsidR="00106AF4" w:rsidRPr="00C3692E" w:rsidRDefault="00106AF4" w:rsidP="00CD41B7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013D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310D1DC4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6B69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CF6EB" wp14:editId="6C908EDA">
                <wp:simplePos x="0" y="0"/>
                <wp:positionH relativeFrom="margin">
                  <wp:posOffset>1967816</wp:posOffset>
                </wp:positionH>
                <wp:positionV relativeFrom="paragraph">
                  <wp:posOffset>3223623</wp:posOffset>
                </wp:positionV>
                <wp:extent cx="1541033" cy="731560"/>
                <wp:effectExtent l="57150" t="95250" r="59690" b="10668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4903">
                          <a:off x="0" y="0"/>
                          <a:ext cx="1541033" cy="73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A1DFE" id="Rectángulo 8" o:spid="_x0000_s1026" style="position:absolute;margin-left:154.95pt;margin-top:253.85pt;width:121.35pt;height:57.6pt;rotation:-420629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" filled="f" strokecolor="black [3213]" strokeweight="1pt">
                <w10:wrap anchorx="margin"/>
              </v:rect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6AC6E82E" w:rsidR="00FA7F1E" w:rsidRDefault="00FA7F1E">
      <w:pPr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1DDCB6EF">
                <wp:simplePos x="0" y="0"/>
                <wp:positionH relativeFrom="margin">
                  <wp:posOffset>1871345</wp:posOffset>
                </wp:positionH>
                <wp:positionV relativeFrom="paragraph">
                  <wp:posOffset>3925570</wp:posOffset>
                </wp:positionV>
                <wp:extent cx="590550" cy="371475"/>
                <wp:effectExtent l="609600" t="0" r="19050" b="23812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146947"/>
                            <a:gd name="adj2" fmla="val 9390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0B4C494C" w:rsidR="00FA7F1E" w:rsidRPr="003A0B36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20390</w:t>
                            </w: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A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7" type="#_x0000_t62" style="position:absolute;margin-left:147.35pt;margin-top:309.1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" adj="-20941,31084" fillcolor="white [3212]" strokecolor="#1f4d78 [1604]" strokeweight="1pt">
                <v:textbox>
                  <w:txbxContent>
                    <w:p w14:paraId="4851B366" w14:textId="0B4C494C" w:rsidR="00FA7F1E" w:rsidRPr="003A0B36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20390</w:t>
                      </w: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A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0FA68EDE">
                <wp:simplePos x="0" y="0"/>
                <wp:positionH relativeFrom="margin">
                  <wp:posOffset>4328795</wp:posOffset>
                </wp:positionH>
                <wp:positionV relativeFrom="paragraph">
                  <wp:posOffset>1220493</wp:posOffset>
                </wp:positionV>
                <wp:extent cx="733425" cy="443865"/>
                <wp:effectExtent l="533400" t="247650" r="28575" b="1333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43865"/>
                        </a:xfrm>
                        <a:prstGeom prst="wedgeRoundRectCallout">
                          <a:avLst>
                            <a:gd name="adj1" fmla="val -116263"/>
                            <a:gd name="adj2" fmla="val -9520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8" type="#_x0000_t62" style="position:absolute;margin-left:340.85pt;margin-top:96.1pt;width:57.75pt;height:34.9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" adj="-14313,-9764" fillcolor="white [3212]" strokecolor="#1f4d78 [1604]" strokeweight="1pt">
                <v:textbox>
                  <w:txbxContent>
                    <w:p w14:paraId="1CB78ABA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0EF15BD4">
                <wp:simplePos x="0" y="0"/>
                <wp:positionH relativeFrom="column">
                  <wp:posOffset>3633470</wp:posOffset>
                </wp:positionH>
                <wp:positionV relativeFrom="paragraph">
                  <wp:posOffset>782320</wp:posOffset>
                </wp:positionV>
                <wp:extent cx="164521" cy="286190"/>
                <wp:effectExtent l="57150" t="38100" r="64135" b="38100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8190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BCCCE" id="Rectángulo 2" o:spid="_x0000_s1026" style="position:absolute;margin-left:286.1pt;margin-top:61.6pt;width:12.95pt;height:22.55pt;rotation:-1017785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" fillcolor="white [3212]" strokecolor="red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4145E9" wp14:editId="0EB92325">
                <wp:simplePos x="0" y="0"/>
                <wp:positionH relativeFrom="column">
                  <wp:posOffset>2317089</wp:posOffset>
                </wp:positionH>
                <wp:positionV relativeFrom="paragraph">
                  <wp:posOffset>496570</wp:posOffset>
                </wp:positionV>
                <wp:extent cx="358775" cy="421005"/>
                <wp:effectExtent l="26035" t="12065" r="0" b="10160"/>
                <wp:wrapNone/>
                <wp:docPr id="874978538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14382" w14:textId="77777777" w:rsidR="00FA7F1E" w:rsidRPr="00FA7F1E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FA7F1E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45E9" id="_x0000_s1039" type="#_x0000_t202" style="position:absolute;margin-left:182.45pt;margin-top:39.1pt;width:28.25pt;height:33.15pt;rotation:4219886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" filled="f" stroked="f" strokeweight=".5pt">
                <v:textbox>
                  <w:txbxContent>
                    <w:p w14:paraId="22F14382" w14:textId="77777777" w:rsidR="00FA7F1E" w:rsidRPr="00FA7F1E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FA7F1E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C5CE1A" wp14:editId="30CE7AE8">
                <wp:simplePos x="0" y="0"/>
                <wp:positionH relativeFrom="column">
                  <wp:posOffset>2652395</wp:posOffset>
                </wp:positionH>
                <wp:positionV relativeFrom="paragraph">
                  <wp:posOffset>1229994</wp:posOffset>
                </wp:positionV>
                <wp:extent cx="358775" cy="421005"/>
                <wp:effectExtent l="26035" t="12065" r="0" b="10160"/>
                <wp:wrapNone/>
                <wp:docPr id="180595193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085FE" w14:textId="77777777" w:rsidR="00FA7F1E" w:rsidRPr="00FA7F1E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FA7F1E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CE1A" id="_x0000_s1040" type="#_x0000_t202" style="position:absolute;margin-left:208.85pt;margin-top:96.85pt;width:28.25pt;height:33.15pt;rotation:4219886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" filled="f" stroked="f" strokeweight=".5pt">
                <v:textbox>
                  <w:txbxContent>
                    <w:p w14:paraId="661085FE" w14:textId="77777777" w:rsidR="00FA7F1E" w:rsidRPr="00FA7F1E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FA7F1E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0B6D63" wp14:editId="0DE5231D">
                <wp:simplePos x="0" y="0"/>
                <wp:positionH relativeFrom="column">
                  <wp:posOffset>2346906</wp:posOffset>
                </wp:positionH>
                <wp:positionV relativeFrom="paragraph">
                  <wp:posOffset>715645</wp:posOffset>
                </wp:positionV>
                <wp:extent cx="358775" cy="885825"/>
                <wp:effectExtent l="57150" t="38100" r="41275" b="47625"/>
                <wp:wrapNone/>
                <wp:docPr id="85180946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775" cy="885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AEC00" id="Conector recto de flecha 5" o:spid="_x0000_s1026" type="#_x0000_t32" style="position:absolute;margin-left:184.8pt;margin-top:56.35pt;width:28.25pt;height:69.7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" strokecolor="yellow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52E6EB" wp14:editId="0F459D2A">
            <wp:extent cx="5760085" cy="4869815"/>
            <wp:effectExtent l="0" t="0" r="0" b="6985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47A706F9" w14:textId="123D30D7" w:rsidR="00106AF4" w:rsidRPr="002660B4" w:rsidRDefault="003A0B36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Vía no definida y/o habilitada, se requiere 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plano de lotización y 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sección de vía aprobado por la Municipalidad correspondiente. A fin de evaluar posible ampliación de redes BT/</w:t>
      </w:r>
      <w:r w:rsidR="00205DE4" w:rsidRPr="00205DE4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LL-</w:t>
      </w:r>
      <w:r w:rsidR="00205DE4" w:rsidRPr="00205DE4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Alim: </w:t>
      </w:r>
      <w:r w:rsidR="00205DE4" w:rsidRPr="00205DE4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6DC36C60" w14:textId="77777777" w:rsidR="00106AF4" w:rsidRDefault="00106AF4" w:rsidP="00670EAD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Si cliente varia la carga solicitada, la orden quedara sin efecto.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3CD772B0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y sección de vía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771EEDE6">
                <wp:simplePos x="0" y="0"/>
                <wp:positionH relativeFrom="margin">
                  <wp:posOffset>1641475</wp:posOffset>
                </wp:positionH>
                <wp:positionV relativeFrom="paragraph">
                  <wp:posOffset>1344930</wp:posOffset>
                </wp:positionV>
                <wp:extent cx="749935" cy="247650"/>
                <wp:effectExtent l="0" t="0" r="12065" b="15240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20709"/>
                            <a:gd name="adj2" fmla="val 9611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41" type="#_x0000_t61" style="position:absolute;left:0;text-align:left;margin-left:129.25pt;margin-top:105.9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" adj="6327,31560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7344132A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74F29C77" w:rsidR="00106AF4" w:rsidRDefault="00FA7F1E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46F2CE" wp14:editId="3D0DEEE0">
                <wp:simplePos x="0" y="0"/>
                <wp:positionH relativeFrom="column">
                  <wp:posOffset>1566545</wp:posOffset>
                </wp:positionH>
                <wp:positionV relativeFrom="paragraph">
                  <wp:posOffset>725170</wp:posOffset>
                </wp:positionV>
                <wp:extent cx="876300" cy="504825"/>
                <wp:effectExtent l="647700" t="0" r="19050" b="962025"/>
                <wp:wrapNone/>
                <wp:docPr id="181586593" name="Globo: línea dobl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75187"/>
                            <a:gd name="adj6" fmla="val -7051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D7678" w14:textId="77777777" w:rsidR="000B0A70" w:rsidRDefault="000B0A70" w:rsidP="000B0A7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6F2CE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7" o:spid="_x0000_s1042" type="#_x0000_t48" style="position:absolute;left:0;text-align:left;margin-left:123.35pt;margin-top:57.1pt;width:69pt;height:3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" adj="-15232,59440" fillcolor="white [3212]" strokecolor="black [3213]" strokeweight="1.5pt">
                <v:stroke startarrow="open"/>
                <v:textbox>
                  <w:txbxContent>
                    <w:p w14:paraId="3ADD7678" w14:textId="77777777" w:rsidR="000B0A70" w:rsidRDefault="000B0A70" w:rsidP="000B0A7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Predio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88CD66" wp14:editId="586F5F96">
                <wp:simplePos x="0" y="0"/>
                <wp:positionH relativeFrom="column">
                  <wp:posOffset>4023995</wp:posOffset>
                </wp:positionH>
                <wp:positionV relativeFrom="paragraph">
                  <wp:posOffset>3011170</wp:posOffset>
                </wp:positionV>
                <wp:extent cx="1485900" cy="504825"/>
                <wp:effectExtent l="571500" t="476250" r="19050" b="28575"/>
                <wp:wrapNone/>
                <wp:docPr id="2124319183" name="Globo: línea dobl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85614"/>
                            <a:gd name="adj6" fmla="val -3560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CC542" w14:textId="5A12BBE9" w:rsidR="00CD7C97" w:rsidRDefault="00CD7C97" w:rsidP="00CD7C97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Se requiere corte de vía de esta calle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CD66" id="Globo: línea doblada 15" o:spid="_x0000_s1043" type="#_x0000_t48" style="position:absolute;left:0;text-align:left;margin-left:316.85pt;margin-top:237.1pt;width:117pt;height:3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" adj="-7690,-18493" fillcolor="white [3212]" strokecolor="black [3213]" strokeweight="1.5pt">
                <v:stroke startarrow="open"/>
                <v:textbox>
                  <w:txbxContent>
                    <w:p w14:paraId="053CC542" w14:textId="5A12BBE9" w:rsidR="00CD7C97" w:rsidRDefault="00CD7C97" w:rsidP="00CD7C97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Se requiere corte de vía de esta calle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D01BB0" wp14:editId="134CC1CC">
                <wp:simplePos x="0" y="0"/>
                <wp:positionH relativeFrom="column">
                  <wp:posOffset>2242185</wp:posOffset>
                </wp:positionH>
                <wp:positionV relativeFrom="paragraph">
                  <wp:posOffset>2544445</wp:posOffset>
                </wp:positionV>
                <wp:extent cx="2295525" cy="0"/>
                <wp:effectExtent l="0" t="95250" r="9525" b="95250"/>
                <wp:wrapNone/>
                <wp:docPr id="2052245738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5525" cy="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58E10" id="Conector recto de flecha 14" o:spid="_x0000_s1026" type="#_x0000_t32" style="position:absolute;margin-left:176.55pt;margin-top:200.35pt;width:180.7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" strokecolor="yellow" strokeweight="2.25pt">
                <v:stroke startarrow="open" endarrow="ope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20658FA3">
            <wp:extent cx="5398188" cy="4048641"/>
            <wp:effectExtent l="19050" t="19050" r="12065" b="285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88" cy="40486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B0FD5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LATERAL DEL CLIENTE</w:t>
      </w:r>
    </w:p>
    <w:p w14:paraId="0A3B350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AC93F8C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4478F8E" w14:textId="77777777" w:rsidR="00106AF4" w:rsidRDefault="00106AF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185AE3E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E4BF12" w14:textId="77777777" w:rsidR="00106AF4" w:rsidRDefault="00106AF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579F8422" w14:textId="5A91CE55" w:rsidR="00106AF4" w:rsidRDefault="00106AF4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79583AF" w14:textId="77777777" w:rsidR="00503887" w:rsidRDefault="00503887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FFCDD1" w14:textId="77777777" w:rsidR="006437DC" w:rsidRDefault="006437DC">
      <w:r>
        <w:separator/>
      </w:r>
    </w:p>
  </w:endnote>
  <w:endnote w:type="continuationSeparator" w:id="0">
    <w:p w14:paraId="11CBD042" w14:textId="77777777" w:rsidR="006437DC" w:rsidRDefault="00643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69C78AD0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Pr="00233047">
            <w:rPr>
              <w:rFonts w:ascii="Tahoma" w:hAnsi="Tahoma" w:cs="Tahoma"/>
              <w:color w:val="FF6900"/>
              <w:sz w:val="16"/>
              <w:szCs w:val="16"/>
              <w:lang w:val="en-US" w:eastAsia="es-ES_tradnl"/>
            </w:rPr>
            <w:t xml:space="preserve"> 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Ing. </w:t>
          </w:r>
          <w:r w:rsidR="00042FE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Gustavo Vásquez</w:t>
          </w:r>
          <w:r w:rsidR="002E2A5C"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.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4DF7397F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FA7F1E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1</w:t>
          </w:r>
          <w:r w:rsidR="00042FE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6.0</w:t>
          </w:r>
          <w:r w:rsidR="00FA7F1E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4</w:t>
          </w:r>
          <w:r w:rsidR="00042FE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.2025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671F8" w14:textId="77777777" w:rsidR="006437DC" w:rsidRDefault="006437DC">
      <w:r>
        <w:separator/>
      </w:r>
    </w:p>
  </w:footnote>
  <w:footnote w:type="continuationSeparator" w:id="0">
    <w:p w14:paraId="34745665" w14:textId="77777777" w:rsidR="006437DC" w:rsidRDefault="006437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931.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5DE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37D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8A6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019A"/>
    <w:rsid w:val="009E25CF"/>
    <w:rsid w:val="009E2C57"/>
    <w:rsid w:val="009E6146"/>
    <w:rsid w:val="009E6FCD"/>
    <w:rsid w:val="009F0874"/>
    <w:rsid w:val="009F11EF"/>
    <w:rsid w:val="009F249F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04C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200</TotalTime>
  <Pages>6</Pages>
  <Words>550</Words>
  <Characters>3025</Characters>
  <Application>Microsoft Office Word</Application>
  <DocSecurity>0</DocSecurity>
  <Lines>25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11</cp:revision>
  <cp:lastPrinted>2025-04-17T00:47:00Z</cp:lastPrinted>
  <dcterms:created xsi:type="dcterms:W3CDTF">2025-03-27T04:55:00Z</dcterms:created>
  <dcterms:modified xsi:type="dcterms:W3CDTF">2025-08-04T16:17:00Z</dcterms:modified>
</cp:coreProperties>
</file>