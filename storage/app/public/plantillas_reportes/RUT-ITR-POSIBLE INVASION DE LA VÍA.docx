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B5EFC94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F873C00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5B198FD2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AA560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9552CE7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AA5600" w:rsidRPr="00AA5600">
              <w:rPr>
                <w:highlight w:val="green"/>
              </w:rPr>
              <w:t>${</w:t>
            </w:r>
            <w:proofErr w:type="spellStart"/>
            <w:r w:rsidR="00AA5600" w:rsidRPr="00AA5600">
              <w:rPr>
                <w:highlight w:val="green"/>
              </w:rPr>
              <w:t>lcl</w:t>
            </w:r>
            <w:proofErr w:type="spellEnd"/>
            <w:r w:rsidR="00AA5600" w:rsidRPr="00AA5600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6096953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A5600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60E881F9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1DF76A31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6BB2B74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7777777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7777777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03D5A893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AA5600" w:rsidRPr="00AA5600">
              <w:rPr>
                <w:highlight w:val="green"/>
              </w:rPr>
              <w:t>${</w:t>
            </w:r>
            <w:proofErr w:type="spellStart"/>
            <w:r w:rsidR="00AA5600" w:rsidRPr="00AA5600">
              <w:rPr>
                <w:highlight w:val="green"/>
              </w:rPr>
              <w:t>lcl</w:t>
            </w:r>
            <w:proofErr w:type="spellEnd"/>
            <w:r w:rsidR="00AA5600" w:rsidRPr="00AA5600">
              <w:rPr>
                <w:highlight w:val="green"/>
              </w:rPr>
              <w:t>}</w:t>
            </w:r>
            <w:r w:rsidR="00675576" w:rsidRPr="00675576">
              <w:rPr>
                <w:rFonts w:ascii="Tahoma" w:hAnsi="Tahoma" w:cs="Tahoma"/>
                <w:noProof/>
                <w:spacing w:val="-4"/>
                <w:sz w:val="20"/>
                <w:szCs w:val="20"/>
                <w:lang w:val="es-ES"/>
              </w:rPr>
              <w:t xml:space="preserve">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755CAC60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Pr="00410B37">
              <w:rPr>
                <w:rFonts w:ascii="Tahoma" w:hAnsi="Tahoma" w:cs="Tahoma"/>
                <w:noProof/>
                <w:sz w:val="20"/>
                <w:szCs w:val="20"/>
              </w:rPr>
              <w:t>Gustavo Vásquez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0451BF0D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7777777" w:rsidR="00106AF4" w:rsidRPr="00D169F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4D9DEF4" w14:textId="0373CE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Roberto Manrique.</w:t>
            </w:r>
          </w:p>
        </w:tc>
      </w:tr>
      <w:tr w:rsidR="00106AF4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2A67C9FE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A36E6D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7363DF">
              <w:rPr>
                <w:rFonts w:ascii="Tahoma" w:hAnsi="Tahoma" w:cs="Tahoma"/>
                <w:spacing w:val="-4"/>
                <w:sz w:val="20"/>
                <w:szCs w:val="20"/>
              </w:rPr>
              <w:t>3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.0</w:t>
            </w:r>
            <w:r w:rsidR="00A36E6D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5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683D361C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A36E6D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7363DF">
              <w:rPr>
                <w:rFonts w:ascii="Tahoma" w:hAnsi="Tahoma" w:cs="Tahoma"/>
                <w:spacing w:val="-4"/>
                <w:sz w:val="20"/>
                <w:szCs w:val="20"/>
              </w:rPr>
              <w:t>3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.0</w:t>
            </w:r>
            <w:r w:rsidR="00A36E6D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.2025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DA224E5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AA5600" w:rsidRPr="00AA5600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AA5600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AA5600" w:rsidRPr="00AA5600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AA5600" w:rsidRPr="00AA5600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AA5600" w:rsidRPr="00AA5600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4FE23CC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AA5600" w:rsidRPr="00AA5600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76BD0BA5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A36E6D">
        <w:rPr>
          <w:rFonts w:ascii="Tahoma" w:hAnsi="Tahoma" w:cs="Tahoma"/>
          <w:iCs/>
          <w:sz w:val="22"/>
          <w:szCs w:val="22"/>
          <w:lang w:val="es-PE"/>
        </w:rPr>
        <w:t xml:space="preserve">desde 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campo </w:t>
      </w:r>
      <w:r w:rsidR="00A36E6D">
        <w:rPr>
          <w:rFonts w:ascii="Tahoma" w:hAnsi="Tahoma" w:cs="Tahoma"/>
          <w:iCs/>
          <w:sz w:val="22"/>
          <w:szCs w:val="22"/>
          <w:lang w:val="es-PE"/>
        </w:rPr>
        <w:t xml:space="preserve">vía telefónica </w:t>
      </w:r>
      <w:r w:rsidR="00AA5600" w:rsidRPr="00AA5600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AA5600" w:rsidRPr="00AA5600">
        <w:rPr>
          <w:rFonts w:ascii="Tahoma" w:hAnsi="Tahoma" w:cs="Tahoma"/>
          <w:iCs/>
          <w:sz w:val="22"/>
          <w:szCs w:val="22"/>
          <w:highlight w:val="green"/>
          <w:lang w:val="es-PE"/>
        </w:rPr>
        <w:t>detalle_contacto</w:t>
      </w:r>
      <w:proofErr w:type="spellEnd"/>
      <w:r w:rsidR="00AA5600" w:rsidRPr="00AA5600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AA5600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229C5FC0" w:rsidR="00106AF4" w:rsidRPr="00BF2D89" w:rsidRDefault="00675576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Posiblemente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invade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pública</w:t>
      </w:r>
      <w:proofErr w:type="spellEnd"/>
      <w:r w:rsidR="00106AF4" w:rsidRPr="00BF2D89">
        <w:rPr>
          <w:rFonts w:ascii="Arial" w:hAnsi="Arial" w:cs="Arial"/>
          <w:sz w:val="22"/>
          <w:szCs w:val="22"/>
        </w:rPr>
        <w:t>.</w:t>
      </w:r>
    </w:p>
    <w:p w14:paraId="435AE8C9" w14:textId="5503098B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675576">
        <w:rPr>
          <w:rFonts w:ascii="Tahoma" w:hAnsi="Tahoma" w:cs="Tahoma"/>
          <w:iCs/>
          <w:noProof/>
          <w:sz w:val="22"/>
          <w:szCs w:val="22"/>
          <w:lang w:val="es-PE"/>
        </w:rPr>
        <w:t xml:space="preserve">no </w:t>
      </w:r>
      <w:r>
        <w:rPr>
          <w:rFonts w:ascii="Tahoma" w:hAnsi="Tahoma" w:cs="Tahoma"/>
          <w:iCs/>
          <w:sz w:val="22"/>
          <w:szCs w:val="22"/>
          <w:lang w:val="es-PE"/>
        </w:rPr>
        <w:t>cuenta con el nicho preparado para el suministro solicitado.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23D24AB3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675576">
        <w:rPr>
          <w:rFonts w:ascii="Tahoma" w:hAnsi="Tahoma" w:cs="Tahoma"/>
          <w:iCs/>
          <w:sz w:val="22"/>
          <w:szCs w:val="22"/>
          <w:lang w:val="es-PE"/>
        </w:rPr>
        <w:t>5</w:t>
      </w:r>
      <w:r w:rsidR="001F09C5">
        <w:rPr>
          <w:rFonts w:ascii="Tahoma" w:hAnsi="Tahoma" w:cs="Tahoma"/>
          <w:iCs/>
          <w:sz w:val="22"/>
          <w:szCs w:val="22"/>
          <w:lang w:val="es-PE"/>
        </w:rPr>
        <w:t>0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m aproximadamente de la SED </w:t>
      </w:r>
      <w:r w:rsidR="00AA5600" w:rsidRPr="00AA5600">
        <w:rPr>
          <w:rFonts w:ascii="Tahoma" w:hAnsi="Tahoma" w:cs="Tahoma"/>
          <w:iCs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2392131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0F27E50F" w:rsidR="00106AF4" w:rsidRDefault="00675576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Presencia de posible invasión hacia la vía pública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, se requiere </w:t>
      </w:r>
      <w:r w:rsidR="003A0B36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plano de lotización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aprobado por 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la Municipalidad correspondiente. A fin de</w:t>
      </w:r>
      <w:r w:rsidR="00286BBE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descartar invasión hacia la vía pública y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evaluar posible ampliación de redes BT/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Alim:</w:t>
      </w:r>
      <w:r w:rsidR="00AA5600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</w:t>
      </w:r>
      <w:r w:rsid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en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EE3AE53" w:rsidR="00106AF4" w:rsidRDefault="001145E4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5C3F7B1D">
                <wp:simplePos x="0" y="0"/>
                <wp:positionH relativeFrom="margin">
                  <wp:posOffset>4081145</wp:posOffset>
                </wp:positionH>
                <wp:positionV relativeFrom="paragraph">
                  <wp:posOffset>3249930</wp:posOffset>
                </wp:positionV>
                <wp:extent cx="676275" cy="428625"/>
                <wp:effectExtent l="438150" t="5715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wedgeRoundRectCallout">
                          <a:avLst>
                            <a:gd name="adj1" fmla="val -107723"/>
                            <a:gd name="adj2" fmla="val -17139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7947C93F" w:rsidR="00FA7F1E" w:rsidRPr="00A36E6D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Sed </w:t>
                            </w:r>
                            <w:r w:rsidR="001145E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22010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A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left:0;text-align:left;margin-left:321.35pt;margin-top:255.9pt;width:53.25pt;height:33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" adj="-12468,-26221" fillcolor="#ffc000 [3207]" strokecolor="white [3212]" strokeweight="1pt">
                <v:textbox>
                  <w:txbxContent>
                    <w:p w14:paraId="64288F8D" w14:textId="7947C93F" w:rsidR="00FA7F1E" w:rsidRPr="00A36E6D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Sed </w:t>
                      </w:r>
                      <w:r w:rsidR="001145E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22010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A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3AFD6639">
                <wp:simplePos x="0" y="0"/>
                <wp:positionH relativeFrom="margin">
                  <wp:posOffset>3766820</wp:posOffset>
                </wp:positionH>
                <wp:positionV relativeFrom="paragraph">
                  <wp:posOffset>687705</wp:posOffset>
                </wp:positionV>
                <wp:extent cx="994410" cy="630555"/>
                <wp:effectExtent l="857250" t="0" r="15240" b="2838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-131982"/>
                            <a:gd name="adj2" fmla="val 878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58E3D601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1145E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22010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A LL-0</w:t>
                            </w:r>
                            <w:r w:rsidR="00A36E6D"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1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left:0;text-align:left;margin-left:296.6pt;margin-top:54.15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" adj="-17708,29772" fillcolor="#ffc000 [3207]" strokecolor="white [3212]" strokeweight="1pt">
                <v:textbox>
                  <w:txbxContent>
                    <w:p w14:paraId="6C3F53A4" w14:textId="58E3D601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1145E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22010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A LL-0</w:t>
                      </w:r>
                      <w:r w:rsidR="00A36E6D"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1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6B108B2">
                <wp:simplePos x="0" y="0"/>
                <wp:positionH relativeFrom="margin">
                  <wp:posOffset>995045</wp:posOffset>
                </wp:positionH>
                <wp:positionV relativeFrom="paragraph">
                  <wp:posOffset>392430</wp:posOffset>
                </wp:positionV>
                <wp:extent cx="934085" cy="476250"/>
                <wp:effectExtent l="0" t="0" r="208915" b="45720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65509"/>
                            <a:gd name="adj2" fmla="val 133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left:0;text-align:left;margin-left:78.35pt;margin-top:30.9pt;width:73.5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" adj="24950,39564" fillcolor="#ffc000 [3207]" strokecolor="white [3212]" strokeweight="1pt">
                <v:textbox>
                  <w:txbxContent>
                    <w:p w14:paraId="6AA0D224" w14:textId="7B9A88B9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BB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5B71B8" wp14:editId="53D7963B">
                <wp:simplePos x="0" y="0"/>
                <wp:positionH relativeFrom="column">
                  <wp:posOffset>2112010</wp:posOffset>
                </wp:positionH>
                <wp:positionV relativeFrom="paragraph">
                  <wp:posOffset>1316355</wp:posOffset>
                </wp:positionV>
                <wp:extent cx="342265" cy="142875"/>
                <wp:effectExtent l="0" t="0" r="19685" b="28575"/>
                <wp:wrapNone/>
                <wp:docPr id="176966149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AB5F" id="Rectángulo 32" o:spid="_x0000_s1026" style="position:absolute;margin-left:166.3pt;margin-top:103.65pt;width:26.9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" fillcolor="white [3212]" strokecolor="red" strokeweight="1.5pt"/>
            </w:pict>
          </mc:Fallback>
        </mc:AlternateContent>
      </w:r>
      <w:r w:rsidR="00EF51FA" w:rsidRPr="00D1262A">
        <w:rPr>
          <w:noProof/>
          <w:u w:val="single"/>
        </w:rPr>
        <w:drawing>
          <wp:inline distT="0" distB="0" distL="0" distR="0" wp14:anchorId="72C61E34" wp14:editId="6346261E">
            <wp:extent cx="4096568" cy="5057775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31" cy="50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30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XJSYw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">
                <v:shape id="Cuadro de texto 2" o:spid="_x0000_s1031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 id="Conector recto de flecha 43" o:spid="_x0000_s1032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3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4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5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LBquAu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27ADC8D3" w:rsidR="00FA7F1E" w:rsidRDefault="001145E4" w:rsidP="001145E4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080CCE3">
                <wp:simplePos x="0" y="0"/>
                <wp:positionH relativeFrom="margin">
                  <wp:posOffset>3900170</wp:posOffset>
                </wp:positionH>
                <wp:positionV relativeFrom="paragraph">
                  <wp:posOffset>2868295</wp:posOffset>
                </wp:positionV>
                <wp:extent cx="590550" cy="371475"/>
                <wp:effectExtent l="1143000" t="19050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237300"/>
                            <a:gd name="adj2" fmla="val -938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3F2A33AA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D66A3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22010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A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5" type="#_x0000_t62" style="position:absolute;left:0;text-align:left;margin-left:307.1pt;margin-top:225.85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" adj="-40457,-9472" fillcolor="#ffc000 [3207]" strokecolor="white [3212]" strokeweight="1pt">
                <v:textbox>
                  <w:txbxContent>
                    <w:p w14:paraId="4851B366" w14:textId="3F2A33AA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D66A3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22010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A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6E65C99A">
                <wp:simplePos x="0" y="0"/>
                <wp:positionH relativeFrom="margin">
                  <wp:posOffset>842645</wp:posOffset>
                </wp:positionH>
                <wp:positionV relativeFrom="paragraph">
                  <wp:posOffset>601345</wp:posOffset>
                </wp:positionV>
                <wp:extent cx="685800" cy="379095"/>
                <wp:effectExtent l="0" t="0" r="476250" b="42100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111092"/>
                            <a:gd name="adj2" fmla="val 1426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6" type="#_x0000_t62" style="position:absolute;left:0;text-align:left;margin-left:66.35pt;margin-top:47.35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" adj="34796,41616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936C32" wp14:editId="3B2BECF4">
                <wp:simplePos x="0" y="0"/>
                <wp:positionH relativeFrom="column">
                  <wp:posOffset>1903095</wp:posOffset>
                </wp:positionH>
                <wp:positionV relativeFrom="paragraph">
                  <wp:posOffset>1322705</wp:posOffset>
                </wp:positionV>
                <wp:extent cx="282892" cy="142876"/>
                <wp:effectExtent l="0" t="6350" r="15875" b="15875"/>
                <wp:wrapNone/>
                <wp:docPr id="1307899120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2892" cy="1428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A347" id="Rectángulo 32" o:spid="_x0000_s1026" style="position:absolute;margin-left:149.85pt;margin-top:104.15pt;width:22.25pt;height:11.25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" fillcolor="white [3212]" strokecolor="red" strokeweight="1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BBD744" wp14:editId="40662425">
                <wp:simplePos x="0" y="0"/>
                <wp:positionH relativeFrom="margin">
                  <wp:posOffset>3157220</wp:posOffset>
                </wp:positionH>
                <wp:positionV relativeFrom="paragraph">
                  <wp:posOffset>437515</wp:posOffset>
                </wp:positionV>
                <wp:extent cx="1143000" cy="542925"/>
                <wp:effectExtent l="971550" t="0" r="19050" b="314325"/>
                <wp:wrapNone/>
                <wp:docPr id="1211340759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42925"/>
                        </a:xfrm>
                        <a:prstGeom prst="wedgeRoundRectCallout">
                          <a:avLst>
                            <a:gd name="adj1" fmla="val -131762"/>
                            <a:gd name="adj2" fmla="val 949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3734B" w14:textId="15BB01C9" w:rsidR="001145E4" w:rsidRPr="001145E4" w:rsidRDefault="001145E4" w:rsidP="001145E4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ESTA INVADIENDO VÍA PULICA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D744" id="_x0000_s1037" type="#_x0000_t62" style="position:absolute;left:0;text-align:left;margin-left:248.6pt;margin-top:34.45pt;width:90pt;height:42.7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" adj="-17661,31308" fillcolor="#ffc000 [3207]" strokecolor="white [3212]" strokeweight="1pt">
                <v:textbox>
                  <w:txbxContent>
                    <w:p w14:paraId="1463734B" w14:textId="15BB01C9" w:rsidR="001145E4" w:rsidRPr="001145E4" w:rsidRDefault="001145E4" w:rsidP="001145E4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ESTA INVADIENDO VÍA PULICA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2CC2EE90">
            <wp:extent cx="4605722" cy="4657764"/>
            <wp:effectExtent l="0" t="0" r="444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22" cy="465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7A706F9" w14:textId="70F40B43" w:rsidR="00106AF4" w:rsidRPr="002660B4" w:rsidRDefault="001145E4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Presencia de posible invasión hacia la vía pública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, se requiere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aprobado por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la Municipalidad correspondiente. A fin de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descartar invasión hacia la vía pública y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evaluar posible ampliación de redes BT/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Alim:</w:t>
      </w:r>
      <w:r w:rsidR="00AA5600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AA5600" w:rsidRPr="00AA5600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41398FD9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1742702A">
                <wp:simplePos x="0" y="0"/>
                <wp:positionH relativeFrom="margin">
                  <wp:posOffset>3075305</wp:posOffset>
                </wp:positionH>
                <wp:positionV relativeFrom="paragraph">
                  <wp:posOffset>1434465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8" type="#_x0000_t61" style="position:absolute;left:0;text-align:left;margin-left:242.15pt;margin-top:112.9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Z8qgIAANE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4440BE06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5A491C53" w:rsidR="001B08C7" w:rsidRDefault="006D66A3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CEF2250">
                <wp:simplePos x="0" y="0"/>
                <wp:positionH relativeFrom="margin">
                  <wp:posOffset>1947545</wp:posOffset>
                </wp:positionH>
                <wp:positionV relativeFrom="paragraph">
                  <wp:posOffset>706120</wp:posOffset>
                </wp:positionV>
                <wp:extent cx="646430" cy="362585"/>
                <wp:effectExtent l="781050" t="0" r="20320" b="2660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30" cy="362585"/>
                        </a:xfrm>
                        <a:prstGeom prst="wedgeRoundRectCallout">
                          <a:avLst>
                            <a:gd name="adj1" fmla="val -162824"/>
                            <a:gd name="adj2" fmla="val 11045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654CD2E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Poste #</w:t>
                            </w:r>
                            <w:r w:rsidR="001145E4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41664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Bocadillo: rectángulo con esquinas redondeadas 43" o:spid="_x0000_s1039" type="#_x0000_t62" style="position:absolute;left:0;text-align:left;margin-left:153.35pt;margin-top:55.6pt;width:50.9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" adj="-24370,34658" fillcolor="#ffc000 [3207]" strokecolor="#747070 [1614]" strokeweight="1pt">
                <v:textbox>
                  <w:txbxContent>
                    <w:p w14:paraId="0BA02522" w14:textId="1654CD2E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Poste #</w:t>
                      </w:r>
                      <w:r w:rsidR="001145E4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41664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1307FFFD">
                <wp:simplePos x="0" y="0"/>
                <wp:positionH relativeFrom="margin">
                  <wp:posOffset>3538220</wp:posOffset>
                </wp:positionH>
                <wp:positionV relativeFrom="paragraph">
                  <wp:posOffset>2773045</wp:posOffset>
                </wp:positionV>
                <wp:extent cx="962025" cy="571500"/>
                <wp:effectExtent l="1104900" t="0" r="28575" b="1905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-158549"/>
                            <a:gd name="adj2" fmla="val -1665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7F3C0387" w:rsidR="001B08C7" w:rsidRPr="001145E4" w:rsidRDefault="001145E4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Bocadillo: rectángulo con esquinas redondeadas 45" o:spid="_x0000_s1040" type="#_x0000_t62" style="position:absolute;left:0;text-align:left;margin-left:278.6pt;margin-top:218.35pt;width:75.75pt;height:4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" adj="-23447,7202" fillcolor="#ffc000 [3207]" strokecolor="#747070 [1614]" strokeweight="1pt">
                <v:textbox>
                  <w:txbxContent>
                    <w:p w14:paraId="28A54CEB" w14:textId="7F3C0387" w:rsidR="001B08C7" w:rsidRPr="001145E4" w:rsidRDefault="001145E4" w:rsidP="001B08C7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41D08461">
                <wp:simplePos x="0" y="0"/>
                <wp:positionH relativeFrom="margin">
                  <wp:posOffset>2242820</wp:posOffset>
                </wp:positionH>
                <wp:positionV relativeFrom="paragraph">
                  <wp:posOffset>1439545</wp:posOffset>
                </wp:positionV>
                <wp:extent cx="715645" cy="408305"/>
                <wp:effectExtent l="76200" t="0" r="27305" b="71564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1" type="#_x0000_t62" style="position:absolute;left:0;text-align:left;margin-left:176.6pt;margin-top:113.35pt;width:56.35pt;height:32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" adj="-1526,56685" fillcolor="#ffc000 [3207]" strokecolor="#747070 [1614]" strokeweight="1pt">
                <v:textbox>
                  <w:txbxContent>
                    <w:p w14:paraId="07433C51" w14:textId="7F5A2964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59A416C">
            <wp:extent cx="5067300" cy="3800475"/>
            <wp:effectExtent l="19050" t="19050" r="19050" b="28575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99" cy="38030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0B8A0" w14:textId="6C69F71C" w:rsidR="006D66A3" w:rsidRDefault="006D66A3" w:rsidP="006D66A3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39E6DB" wp14:editId="2E0FA722">
                <wp:simplePos x="0" y="0"/>
                <wp:positionH relativeFrom="margin">
                  <wp:posOffset>2309495</wp:posOffset>
                </wp:positionH>
                <wp:positionV relativeFrom="paragraph">
                  <wp:posOffset>1477645</wp:posOffset>
                </wp:positionV>
                <wp:extent cx="962025" cy="571500"/>
                <wp:effectExtent l="0" t="0" r="695325" b="381000"/>
                <wp:wrapNone/>
                <wp:docPr id="172747628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113728"/>
                            <a:gd name="adj2" fmla="val 1033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32688" w14:textId="77777777" w:rsidR="006D66A3" w:rsidRPr="001145E4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E6DB" id="_x0000_s1042" type="#_x0000_t62" style="position:absolute;left:0;text-align:left;margin-left:181.85pt;margin-top:116.35pt;width:75.75pt;height: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" adj="35365,33122" fillcolor="#ffc000 [3207]" strokecolor="#747070 [1614]" strokeweight="1pt">
                <v:textbox>
                  <w:txbxContent>
                    <w:p w14:paraId="32832688" w14:textId="77777777" w:rsidR="006D66A3" w:rsidRPr="001145E4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A412B" wp14:editId="08A9D75C">
                <wp:simplePos x="0" y="0"/>
                <wp:positionH relativeFrom="margin">
                  <wp:posOffset>4157345</wp:posOffset>
                </wp:positionH>
                <wp:positionV relativeFrom="paragraph">
                  <wp:posOffset>772795</wp:posOffset>
                </wp:positionV>
                <wp:extent cx="715645" cy="408305"/>
                <wp:effectExtent l="76200" t="0" r="27305" b="715645"/>
                <wp:wrapNone/>
                <wp:docPr id="79055029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B12DF" w14:textId="77777777" w:rsidR="006D66A3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A412B" id="_x0000_s1043" type="#_x0000_t62" style="position:absolute;left:0;text-align:left;margin-left:327.35pt;margin-top:60.85pt;width:56.35pt;height:32.1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" adj="-1526,56685" fillcolor="#ffc000 [3207]" strokecolor="#747070 [1614]" strokeweight="1pt">
                <v:textbox>
                  <w:txbxContent>
                    <w:p w14:paraId="289B12DF" w14:textId="77777777" w:rsidR="006D66A3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7D2B3" wp14:editId="097FC44C">
            <wp:extent cx="5005716" cy="3754287"/>
            <wp:effectExtent l="19050" t="19050" r="23495" b="17780"/>
            <wp:docPr id="1102073228" name="Imagen 110207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3228" name="Imagen 11020732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16" cy="37542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2D239A93" w:rsidR="00106AF4" w:rsidRDefault="001145E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PREDIO POSIBLEMENTE INVADE VÍA PÚBLICA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4EB396C9" w:rsidR="00503887" w:rsidRDefault="00106AF4" w:rsidP="006D66A3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6E49C1" w14:textId="77777777" w:rsidR="00F71778" w:rsidRDefault="00F71778">
      <w:r>
        <w:separator/>
      </w:r>
    </w:p>
  </w:endnote>
  <w:endnote w:type="continuationSeparator" w:id="0">
    <w:p w14:paraId="13A0E5D4" w14:textId="77777777" w:rsidR="00F71778" w:rsidRDefault="00F71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69C78AD0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042FE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Gustavo Vásquez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66E846A6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6D66A3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0</w:t>
          </w:r>
          <w:r w:rsidR="007363DF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3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.0</w:t>
          </w:r>
          <w:r w:rsidR="006D66A3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5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24BF4" w14:textId="77777777" w:rsidR="00F71778" w:rsidRDefault="00F71778">
      <w:r>
        <w:separator/>
      </w:r>
    </w:p>
  </w:footnote>
  <w:footnote w:type="continuationSeparator" w:id="0">
    <w:p w14:paraId="37B3B2B1" w14:textId="77777777" w:rsidR="00F71778" w:rsidRDefault="00F717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3891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189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5E4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86BBE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576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66A3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3DF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581C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5600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E7E5C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778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318</TotalTime>
  <Pages>6</Pages>
  <Words>532</Words>
  <Characters>2929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18</cp:revision>
  <cp:lastPrinted>2025-05-03T06:31:00Z</cp:lastPrinted>
  <dcterms:created xsi:type="dcterms:W3CDTF">2025-03-27T04:55:00Z</dcterms:created>
  <dcterms:modified xsi:type="dcterms:W3CDTF">2025-08-04T18:48:00Z</dcterms:modified>
</cp:coreProperties>
</file>