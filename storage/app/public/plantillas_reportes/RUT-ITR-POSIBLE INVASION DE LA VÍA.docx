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B5EFC94" w:rsidR="00106AF4" w:rsidRPr="00A52F4C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F873C00" w:rsidR="00106AF4" w:rsidRPr="00A52F4C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E67B93F" w:rsidR="00106AF4" w:rsidRPr="00A52F4C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>: CLIENTE SOLICITA</w:t>
            </w:r>
            <w:r w:rsidR="000A7D84"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 ${</w:t>
            </w:r>
            <w:proofErr w:type="spellStart"/>
            <w:r w:rsidR="000A7D84" w:rsidRPr="00A52F4C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0A7D84" w:rsidRPr="00A52F4C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9552CE7" w:rsidR="00106AF4" w:rsidRPr="00A52F4C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A52F4C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A52F4C">
              <w:t xml:space="preserve"> </w:t>
            </w:r>
            <w:r w:rsidR="00AA5600" w:rsidRPr="00A52F4C">
              <w:t>${</w:t>
            </w:r>
            <w:proofErr w:type="spellStart"/>
            <w:r w:rsidR="00AA5600" w:rsidRPr="00A52F4C">
              <w:t>lcl</w:t>
            </w:r>
            <w:proofErr w:type="spellEnd"/>
            <w:r w:rsidR="00AA5600" w:rsidRPr="00A52F4C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6096953" w:rsidR="00106AF4" w:rsidRPr="00A52F4C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60E881F9" w:rsidR="00106AF4" w:rsidRPr="00A52F4C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1DF76A31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A52F4C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AA5600" w:rsidRPr="00A52F4C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6BB2B747" w:rsidR="00106AF4" w:rsidRPr="00A52F4C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A52F4C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05385527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0A7D84"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0A7D84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0A7D84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0A7D84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0A6010"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38B4425B" w:rsidR="00106AF4" w:rsidRPr="00A52F4C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482248"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82248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82248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482248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0A6010" w:rsidRPr="00A52F4C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03D5A893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A52F4C">
              <w:t xml:space="preserve"> </w:t>
            </w:r>
            <w:r w:rsidR="00AA5600" w:rsidRPr="00A52F4C">
              <w:t>${</w:t>
            </w:r>
            <w:proofErr w:type="spellStart"/>
            <w:r w:rsidR="00AA5600" w:rsidRPr="00A52F4C">
              <w:t>lcl</w:t>
            </w:r>
            <w:proofErr w:type="spellEnd"/>
            <w:r w:rsidR="00AA5600" w:rsidRPr="00A52F4C">
              <w:t>}</w:t>
            </w:r>
            <w:r w:rsidR="00675576" w:rsidRPr="00A52F4C">
              <w:rPr>
                <w:rFonts w:ascii="Tahoma" w:hAnsi="Tahoma" w:cs="Tahoma"/>
                <w:noProof/>
                <w:spacing w:val="-4"/>
                <w:sz w:val="20"/>
                <w:szCs w:val="20"/>
                <w:lang w:val="es-ES"/>
              </w:rPr>
              <w:t xml:space="preserve"> 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755CAC60" w:rsidR="00106AF4" w:rsidRPr="00A52F4C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A52F4C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A52F4C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A52F4C">
              <w:rPr>
                <w:rFonts w:ascii="Tahoma" w:hAnsi="Tahoma" w:cs="Tahoma"/>
                <w:sz w:val="20"/>
                <w:szCs w:val="20"/>
                <w:lang w:val="es-PE"/>
              </w:rPr>
              <w:t>: Ing. 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4BBC210F" w:rsidR="00106AF4" w:rsidRPr="00A52F4C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</w:rPr>
              <w:t>Supervisor PLUZ:</w:t>
            </w:r>
            <w:r w:rsidR="00482248" w:rsidRPr="00A52F4C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482248" w:rsidRPr="00A52F4C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482248" w:rsidRPr="00A52F4C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482248" w:rsidRPr="00A52F4C">
              <w:rPr>
                <w:rFonts w:ascii="Tahoma" w:hAnsi="Tahoma" w:cs="Tahoma"/>
                <w:bCs/>
                <w:sz w:val="20"/>
                <w:szCs w:val="20"/>
              </w:rPr>
              <w:t>}.</w:t>
            </w:r>
            <w:r w:rsidR="000A6010" w:rsidRPr="00A52F4C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A52F4C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7F8C59F" w14:textId="77777777" w:rsidR="000A6010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7991C328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4DC25AC6" w:rsidR="00106AF4" w:rsidRPr="00A52F4C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79E0ECAD" w14:textId="2E9ED83C" w:rsidR="000A6010" w:rsidRPr="00A52F4C" w:rsidRDefault="000A6010" w:rsidP="000A6010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B7078DF" w14:textId="77777777" w:rsidR="00106AF4" w:rsidRPr="00A52F4C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7F96FC5" w14:textId="77777777" w:rsidR="000A6010" w:rsidRPr="00A52F4C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60B22E15" w:rsidR="00106AF4" w:rsidRPr="00A52F4C" w:rsidRDefault="000A6010" w:rsidP="000A6010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A830B1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500EC47F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3D5F3218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25FAD3C5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6BF81F7F" w:rsidR="00106AF4" w:rsidRPr="00A52F4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${</w:t>
      </w:r>
      <w:proofErr w:type="spellStart"/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cantidad_suministros</w:t>
      </w:r>
      <w:proofErr w:type="spellEnd"/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}</w:t>
      </w:r>
      <w:r w:rsidR="000A6010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</w:t>
      </w:r>
      <w:r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 </w:t>
      </w:r>
      <w:r w:rsidR="00AA5600" w:rsidRPr="00A52F4C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AA5600"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AA5600"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AA5600"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4FE23CC" w:rsidR="00106AF4" w:rsidRPr="00A52F4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A52F4C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AA5600" w:rsidRPr="00A52F4C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E92BDA4" w14:textId="7C547164" w:rsidR="000A6010" w:rsidRPr="00A52F4C" w:rsidRDefault="000A6010" w:rsidP="000A6010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A52F4C">
        <w:rPr>
          <w:lang w:val="es-PE"/>
        </w:rPr>
        <w:t xml:space="preserve">Se coordino desde campo vía telefónica </w:t>
      </w:r>
      <w:r w:rsidR="00560EE5" w:rsidRPr="00A52F4C">
        <w:rPr>
          <w:lang w:val="es-PE"/>
        </w:rPr>
        <w:t>${</w:t>
      </w:r>
      <w:proofErr w:type="spellStart"/>
      <w:r w:rsidR="00560EE5" w:rsidRPr="00A52F4C">
        <w:rPr>
          <w:lang w:val="es-PE"/>
        </w:rPr>
        <w:t>detalle_contacto</w:t>
      </w:r>
      <w:proofErr w:type="spellEnd"/>
      <w:r w:rsidR="00560EE5" w:rsidRPr="00A52F4C">
        <w:rPr>
          <w:lang w:val="es-PE"/>
        </w:rPr>
        <w:t>}.</w:t>
      </w:r>
    </w:p>
    <w:p w14:paraId="5FBB504F" w14:textId="77777777" w:rsidR="00106AF4" w:rsidRPr="00A52F4C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A52F4C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A52F4C">
        <w:rPr>
          <w:rFonts w:ascii="Arial" w:hAnsi="Arial" w:cs="Arial"/>
          <w:sz w:val="22"/>
          <w:szCs w:val="22"/>
        </w:rPr>
        <w:t>realizó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A52F4C">
        <w:rPr>
          <w:rFonts w:ascii="Arial" w:hAnsi="Arial" w:cs="Arial"/>
          <w:sz w:val="22"/>
          <w:szCs w:val="22"/>
        </w:rPr>
        <w:t>inspección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A52F4C">
        <w:rPr>
          <w:rFonts w:ascii="Arial" w:hAnsi="Arial" w:cs="Arial"/>
          <w:sz w:val="22"/>
          <w:szCs w:val="22"/>
        </w:rPr>
        <w:t>acuerdo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A52F4C">
        <w:rPr>
          <w:rFonts w:ascii="Arial" w:hAnsi="Arial" w:cs="Arial"/>
          <w:sz w:val="22"/>
          <w:szCs w:val="22"/>
        </w:rPr>
        <w:t>información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brindada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por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el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cliente</w:t>
      </w:r>
      <w:proofErr w:type="spellEnd"/>
      <w:r w:rsidRPr="00A52F4C">
        <w:rPr>
          <w:rFonts w:ascii="Arial" w:hAnsi="Arial" w:cs="Arial"/>
          <w:sz w:val="22"/>
          <w:szCs w:val="22"/>
        </w:rPr>
        <w:t>.</w:t>
      </w:r>
    </w:p>
    <w:p w14:paraId="3004CDE0" w14:textId="229C5FC0" w:rsidR="00106AF4" w:rsidRPr="00A52F4C" w:rsidRDefault="00675576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A52F4C">
        <w:rPr>
          <w:rFonts w:ascii="Arial" w:hAnsi="Arial" w:cs="Arial"/>
          <w:sz w:val="22"/>
          <w:szCs w:val="22"/>
        </w:rPr>
        <w:t>Posiblemente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predio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invade </w:t>
      </w:r>
      <w:proofErr w:type="spellStart"/>
      <w:r w:rsidRPr="00A52F4C">
        <w:rPr>
          <w:rFonts w:ascii="Arial" w:hAnsi="Arial" w:cs="Arial"/>
          <w:sz w:val="22"/>
          <w:szCs w:val="22"/>
        </w:rPr>
        <w:t>vía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pública</w:t>
      </w:r>
      <w:proofErr w:type="spellEnd"/>
      <w:r w:rsidR="00106AF4" w:rsidRPr="00A52F4C">
        <w:rPr>
          <w:rFonts w:ascii="Arial" w:hAnsi="Arial" w:cs="Arial"/>
          <w:sz w:val="22"/>
          <w:szCs w:val="22"/>
        </w:rPr>
        <w:t>.</w:t>
      </w:r>
    </w:p>
    <w:p w14:paraId="435AE8C9" w14:textId="157B3C5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A52F4C">
        <w:rPr>
          <w:rFonts w:ascii="Tahoma" w:hAnsi="Tahoma" w:cs="Tahoma"/>
          <w:iCs/>
          <w:sz w:val="22"/>
          <w:szCs w:val="22"/>
          <w:lang w:val="es-PE"/>
        </w:rPr>
        <w:t>El cliente</w:t>
      </w:r>
      <w:r w:rsidR="00560EE5" w:rsidRPr="00A52F4C">
        <w:rPr>
          <w:rFonts w:ascii="Tahoma" w:hAnsi="Tahoma" w:cs="Tahoma"/>
          <w:iCs/>
          <w:sz w:val="22"/>
          <w:szCs w:val="22"/>
          <w:lang w:val="es-PE"/>
        </w:rPr>
        <w:t xml:space="preserve"> ${</w:t>
      </w:r>
      <w:proofErr w:type="spellStart"/>
      <w:r w:rsidR="00560EE5" w:rsidRPr="00A52F4C">
        <w:rPr>
          <w:rFonts w:ascii="Tahoma" w:hAnsi="Tahoma" w:cs="Tahoma"/>
          <w:iCs/>
          <w:sz w:val="22"/>
          <w:szCs w:val="22"/>
          <w:lang w:val="es-PE"/>
        </w:rPr>
        <w:t>tiene_nicho</w:t>
      </w:r>
      <w:proofErr w:type="spellEnd"/>
      <w:r w:rsidR="00560EE5" w:rsidRPr="00A52F4C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>cuenta con el nicho preparado para el suministro solicitad</w:t>
      </w:r>
      <w:r>
        <w:rPr>
          <w:rFonts w:ascii="Tahoma" w:hAnsi="Tahoma" w:cs="Tahoma"/>
          <w:iCs/>
          <w:sz w:val="22"/>
          <w:szCs w:val="22"/>
          <w:lang w:val="es-PE"/>
        </w:rPr>
        <w:t>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23D24AB3" w:rsidR="00106AF4" w:rsidRPr="00A52F4C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675576"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5</w:t>
      </w:r>
      <w:r w:rsidR="001F09C5"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r w:rsidR="00AA5600" w:rsidRPr="00A52F4C">
        <w:rPr>
          <w:rFonts w:ascii="Tahoma" w:hAnsi="Tahoma" w:cs="Tahoma"/>
          <w:iCs/>
          <w:sz w:val="22"/>
          <w:szCs w:val="22"/>
          <w:lang w:val="es-PE"/>
        </w:rPr>
        <w:t>${sed}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2392131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75FA23CE" w14:textId="6554E953" w:rsidR="000A6010" w:rsidRPr="00A52F4C" w:rsidRDefault="00593E2B" w:rsidP="000A6010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0A6010"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EE3AE53" w:rsidR="00106AF4" w:rsidRDefault="001145E4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5C3F7B1D">
                <wp:simplePos x="0" y="0"/>
                <wp:positionH relativeFrom="margin">
                  <wp:posOffset>4081145</wp:posOffset>
                </wp:positionH>
                <wp:positionV relativeFrom="paragraph">
                  <wp:posOffset>3249930</wp:posOffset>
                </wp:positionV>
                <wp:extent cx="676275" cy="428625"/>
                <wp:effectExtent l="438150" t="5715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wedgeRoundRectCallout">
                          <a:avLst>
                            <a:gd name="adj1" fmla="val -107723"/>
                            <a:gd name="adj2" fmla="val -17139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2AAEC349" w:rsidR="00FA7F1E" w:rsidRPr="00A36E6D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Sed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left:0;text-align:left;margin-left:321.35pt;margin-top:255.9pt;width:53.25pt;height:33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+Hk4QIAAGoGAAAOAAAAZHJzL2Uyb0RvYy54bWysVVlPGzEQfq/U/2D5HTa75ICIDYpCqSqh&#10;goCKZ8dH1pXXdm3n6q/v2HskHGqrqjwYz87hb745cnm1qxXacOel0SXOTwcYcU0Nk3pV4m9PNyfn&#10;GPlANCPKaF7iPff4avbxw+XWTnlhKqMYdwiCaD/d2hJXIdhplnla8Zr4U2O5BqUwriYBRLfKmCNb&#10;iF6rrBgMxtnWOGadodx7+HrdKPEsxReC03AnhOcBqRIDtpBOl85lPLPZJZmuHLGVpC0M8g8oaiI1&#10;PNqHuiaBoLWTb0LVkjrjjQin1NSZEUJSnnKAbPLBq2weK2J5ygXI8banyf+/sPTr5tHeO6Bha/3U&#10;wzVmsROujv8BH9olsvY9WXwXEIWP48m4mIwwoqAaFufjYhTJzA7O1vnwmZsaxUuJt5yt+INZa/YA&#10;VVkQpcw6JM7I5taHRB5DmtTQJYR9zzEStYJabIhCJ/lgMinO2modWRUvrSb52UXx1urs2Cofj8eT&#10;Fmr7MoDuwEYY3ijJbqRSSYidyBfKIQACyCjlOgxb/xeWSv/JebnK33OsOGGfNENhbyF3DXOC0bbE&#10;NWcYKQ5jFW+pUQOR6m8sIaGIJjvUNN3CXvGIUekHLpBkUMUiVSCN2+sk80ZVEcab3EcD+OsS6GhJ&#10;JU8BY2QBrPWx2wCd5TGBHQ+tfXTlaVp758HvgDWN1nukl40OvXMttXHvBVChf7mx70hqqIkshd1y&#10;147D0rD9vUPONGvDW3ojoZdviQ/3xEFvwkaB3Rfu4BDKQM2okhajyrifr79FOxhb0EBxYd+U2P9Y&#10;EwelVl80DPRFPhzGBZWE4WhSgOCONctjjV7XCwPtCFMCqNI12gfVXYUz9TOsxnl8FVREU3gbAAbX&#10;CYvQ7EFYrpTP58kMlpIl4VY/WhqDR2LjZDztnomz7SAH2ABfTbebyDQNUVORg2301Ga+DkbIEJWR&#10;2obPVoCFlnqnXb5xYx7LyerwEzH7BQAA//8DAFBLAwQUAAYACAAAACEARWF3ROIAAAALAQAADwAA&#10;AGRycy9kb3ducmV2LnhtbEyPwU7DMAyG70i8Q2QkbixtNxZWmk5jaJzGgYFA3NLWawuNUzXZVt5+&#10;5gRH259+f3+2HG0njjj41pGGeBKBQCpd1VKt4e11c3MHwgdDlekcoYYf9LDMLy8yk1buRC943IVa&#10;cAj51GhoQuhTKX3ZoDV+4nokvu3dYE3gcahlNZgTh9tOJlE0l9a0xB8a0+O6wfJ7d7AaxueHj9XT&#10;plCf21h9Pa73/n1abrW+vhpX9yACjuEPhl99VoecnQp3oMqLTsN8lihGNdzGMXdgQs0WCYiCN2ox&#10;BZln8n+H/AwAAP//AwBQSwECLQAUAAYACAAAACEAtoM4kv4AAADhAQAAEwAAAAAAAAAAAAAAAAAA&#10;AAAAW0NvbnRlbnRfVHlwZXNdLnhtbFBLAQItABQABgAIAAAAIQA4/SH/1gAAAJQBAAALAAAAAAAA&#10;AAAAAAAAAC8BAABfcmVscy8ucmVsc1BLAQItABQABgAIAAAAIQB4R+Hk4QIAAGoGAAAOAAAAAAAA&#10;AAAAAAAAAC4CAABkcnMvZTJvRG9jLnhtbFBLAQItABQABgAIAAAAIQBFYXdE4gAAAAsBAAAPAAAA&#10;AAAAAAAAAAAAADsFAABkcnMvZG93bnJldi54bWxQSwUGAAAAAAQABADzAAAASgYAAAAA&#10;" adj="-12468,-26221" fillcolor="#ffc000 [3207]" strokecolor="white [3212]" strokeweight="1pt">
                <v:textbox>
                  <w:txbxContent>
                    <w:p w14:paraId="64288F8D" w14:textId="2AAEC349" w:rsidR="00FA7F1E" w:rsidRPr="00A36E6D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Sed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3AFD6639">
                <wp:simplePos x="0" y="0"/>
                <wp:positionH relativeFrom="margin">
                  <wp:posOffset>3766820</wp:posOffset>
                </wp:positionH>
                <wp:positionV relativeFrom="paragraph">
                  <wp:posOffset>687705</wp:posOffset>
                </wp:positionV>
                <wp:extent cx="994410" cy="630555"/>
                <wp:effectExtent l="857250" t="0" r="15240" b="2838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-131982"/>
                            <a:gd name="adj2" fmla="val 878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225DFD2E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${sed} 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LL-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left:0;text-align:left;margin-left:296.6pt;margin-top:54.15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bn5AIAAG8GAAAOAAAAZHJzL2Uyb0RvYy54bWysVdluGyEUfa/Uf0C8J+PxFtvKOLKcpqoU&#10;JVGSKs+YxUPFAAW89etzYRa7adRWVf2Agbtw7rnLXF7tK4W23HlpdIHz8x5GXFPDpF4X+OvzzdkE&#10;Ix+IZkQZzQt84B5fzT9+uNzZGe+b0ijGHQIn2s92tsBlCHaWZZ6WvCL+3FiuQSiMq0iAo1tnzJEd&#10;eK9U1u/1xtnOOGadodx7uL2uhXie/AvBabgXwvOAVIEBW0irS+sqrtn8kszWjthS0gYG+QcUFZEa&#10;Hu1cXZNA0MbJX1xVkjrjjQjn1FSZEUJSnmKAaPLem2ieSmJ5igXI8bajyf8/t/Ru+2QfHNCws37m&#10;YRuj2AtXxX/Ah/aJrENHFt8HROFyOh0Oc6CUgmg86I1Go0hmdjS2zofP3FQobgq842zNH81Gs0fI&#10;ypIoZTYhcUa2tz4k8hjSpIIqIexbjpGoFORiSxQ6ywf5dNJvsnWi1T/VmlxMBu/oDE518vF4fNEA&#10;bd4FyC3UCMIbJdmNVCodYh3ypXIIYAAuSrkOw8b+J02l/2S8WufvGZacsE+aoXCwELmGLsFoV+CK&#10;M4wUh6aKu1SmgUj1N5oQUESTHTOaduGgeMSo9CMXSDLIYT/xn5rtbZB5LSoJ43Xsox782gBaWlLC&#10;k8PoWQBrne/GQat5SmDLQ6MfTXnq1c649ztgdZl1Fullo0NnXElt3HsOVOhervVbkmpqIkthv9oD&#10;NzDKYqjxZmXY4cEhZ+rZ4S29kVDQt8SHB+KgQKEHYACGe1iEMpA6qqTFqDTux9u7qAe9CxLIMQyd&#10;AvvvG+Ig4+qLhq6e5sNhnFLpMBxd9OHgTiWrU4neVEsDVQmtAqjSNuoH1W6FM9ULzMdFfBVERFN4&#10;GwAG1x6WoR6GMGEpXyySGkwmS8KtfrI0Oo/8xgZ53r8QZ5tuDjAG7kw7oMgs9VKdmKNutNRmsQlG&#10;yBCFRz6bA0y1VELNBI5j8/SctI7fifkrAAAA//8DAFBLAwQUAAYACAAAACEAslNehOAAAAALAQAA&#10;DwAAAGRycy9kb3ducmV2LnhtbEyPwU7DMBBE70j8g7VIXBC1SaBpQ5wKgeDACULh7MZLEjVeh9ht&#10;U76e5QTH1YzevilWk+vFHsfQedJwNVMgkGpvO2o0rN8eLxcgQjRkTe8JNRwxwKo8PSlMbv2BXnFf&#10;xUYwhEJuNLQxDrmUoW7RmTDzAxJnn350JvI5NtKO5sBw18tEqbl0piP+0JoB71ust9XOaUjevyq/&#10;/cb6IrXPTzJ7WH8cX5TW52fT3S2IiFP8K8OvPqtDyU4bvyMbRK/hZpkmXOVALVIQ3Miulzxmw3iV&#10;zUGWhfy/ofwBAAD//wMAUEsBAi0AFAAGAAgAAAAhALaDOJL+AAAA4QEAABMAAAAAAAAAAAAAAAAA&#10;AAAAAFtDb250ZW50X1R5cGVzXS54bWxQSwECLQAUAAYACAAAACEAOP0h/9YAAACUAQAACwAAAAAA&#10;AAAAAAAAAAAvAQAAX3JlbHMvLnJlbHNQSwECLQAUAAYACAAAACEA0i9m5+QCAABvBgAADgAAAAAA&#10;AAAAAAAAAAAuAgAAZHJzL2Uyb0RvYy54bWxQSwECLQAUAAYACAAAACEAslNehOAAAAALAQAADwAA&#10;AAAAAAAAAAAAAAA+BQAAZHJzL2Rvd25yZXYueG1sUEsFBgAAAAAEAAQA8wAAAEsGAAAAAA==&#10;" adj="-17708,29772" fillcolor="#ffc000 [3207]" strokecolor="white [3212]" strokeweight="1pt">
                <v:textbox>
                  <w:txbxContent>
                    <w:p w14:paraId="6C3F53A4" w14:textId="225DFD2E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${sed} 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LL-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6B108B2">
                <wp:simplePos x="0" y="0"/>
                <wp:positionH relativeFrom="margin">
                  <wp:posOffset>995045</wp:posOffset>
                </wp:positionH>
                <wp:positionV relativeFrom="paragraph">
                  <wp:posOffset>392430</wp:posOffset>
                </wp:positionV>
                <wp:extent cx="934085" cy="476250"/>
                <wp:effectExtent l="0" t="0" r="208915" b="45720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65509"/>
                            <a:gd name="adj2" fmla="val 133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left:0;text-align:left;margin-left:78.35pt;margin-top:30.9pt;width:73.5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l9U4gIAAG4GAAAOAAAAZHJzL2Uyb0RvYy54bWysVVlPGzEQfq/U/2D5vexuLiBig6JQqkoI&#10;EFDx7PjIuvLaru1c/fUde4+EQ21VlQcz3vlmPPPNkYvLXa3QhjsvjS5xcZJjxDU1TOpVib89XX86&#10;w8gHohlRRvMS77nHl7OPHy62dsoHpjKKcYfAifbTrS1xFYKdZpmnFa+JPzGWa1AK42oS4OpWGXNk&#10;C95rlQ3yfJJtjWPWGcq9h69XjRLPkn8hOA13QngekCoxxBbS6dK5jGc2uyDTlSO2krQNg/xDFDWR&#10;Gh7tXV2RQNDayTeuakmd8UaEE2rqzAghKU85QDZF/iqbx4pYnnIBcrztafL/zy293Tzaewc0bK2f&#10;ehBjFjvh6vgf4kO7RNa+J4vvAqLw8Xw4ys/GGFFQjU4ng3EiMzsYW+fDF25qFIUSbzlb8Qez1uwB&#10;qrIgSpl1SJyRzY0PiTyGNKmhSwj7XmAkagW12BCFJuNxft7W6ggzOMYUw2ExGb8FDV+AJpPJacRA&#10;nO2zIHWRxhi8UZJdS6XSJbYhXyiHIAoIi1Kuw6i1f4FU+k/Gy1XxnmHFCfusGQp7C4lrGBKMtiWu&#10;OcNIcZipKKUuDUSqv0FCQjGa7FDQJIW94jFGpR+4QJJBCQeJ/jRrr5MsGlVFGG9yH+fw1yXQ0ZJ4&#10;TA6jZwGs9b5bBx3ymMCOhxYfTXka1d44/11gTfV6i/Sy0aE3rqU27j0HKvQvN/iOpIaayFLYLXfA&#10;TaSmHYmlYft7h5xpVoe39FpCP98QH+6Jg/6ErQL7L9zBIZSB0lElLUaVcT9ff4s4GF3QQI1h55TY&#10;/1gTBxVXXzUM9XkxGsUllS6j8ekALu5YszzW6HW9MNCVMCkQVRIjPqhOFM7Uz7Ae5/FVUBFN4W0I&#10;MLjusgjNLoQFS/l8nmCwmCwJN/rR0ug88hsH5Gn3TJxthznAFrg13X5qZ6kpzAEbLbWZr4MRMkRl&#10;ZLjhs73AUkst1C7guDWP7wl1+JmY/QIAAP//AwBQSwMEFAAGAAgAAAAhABPMqL3cAAAACgEAAA8A&#10;AABkcnMvZG93bnJldi54bWxMj8FOwzAQRO9I/IO1SNyo3QbSEuJUCMEZ0SKVoxNvk4h4HcVOa/6e&#10;5URvO5qn2Zlym9wgTjiF3pOG5UKBQGq87anV8Ll/u9uACNGQNYMn1PCDAbbV9VVpCuvP9IGnXWwF&#10;h1AojIYuxrGQMjQdOhMWfkRi7+gnZyLLqZV2MmcOd4NcKZVLZ3riD50Z8aXD5ns3Ow2qPhwye5wf&#10;14mUXe2/ZLp/fdf69iY9P4GImOI/DH/1uTpU3Kn2M9kgBtYP+ZpRDfmSJzCQqYyPmp0s34CsSnk5&#10;ofoFAAD//wMAUEsBAi0AFAAGAAgAAAAhALaDOJL+AAAA4QEAABMAAAAAAAAAAAAAAAAAAAAAAFtD&#10;b250ZW50X1R5cGVzXS54bWxQSwECLQAUAAYACAAAACEAOP0h/9YAAACUAQAACwAAAAAAAAAAAAAA&#10;AAAvAQAAX3JlbHMvLnJlbHNQSwECLQAUAAYACAAAACEAeTJfVOICAABuBgAADgAAAAAAAAAAAAAA&#10;AAAuAgAAZHJzL2Uyb0RvYy54bWxQSwECLQAUAAYACAAAACEAE8yovdwAAAAKAQAADwAAAAAAAAAA&#10;AAAAAAA8BQAAZHJzL2Rvd25yZXYueG1sUEsFBgAAAAAEAAQA8wAAAEUGAAAAAA==&#10;" adj="24950,39564" fillcolor="#ffc000 [3207]" strokecolor="white [3212]" strokeweight="1pt">
                <v:textbox>
                  <w:txbxContent>
                    <w:p w14:paraId="6AA0D224" w14:textId="7B9A88B9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BB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5B71B8" wp14:editId="53D7963B">
                <wp:simplePos x="0" y="0"/>
                <wp:positionH relativeFrom="column">
                  <wp:posOffset>2112010</wp:posOffset>
                </wp:positionH>
                <wp:positionV relativeFrom="paragraph">
                  <wp:posOffset>1316355</wp:posOffset>
                </wp:positionV>
                <wp:extent cx="342265" cy="142875"/>
                <wp:effectExtent l="0" t="0" r="19685" b="28575"/>
                <wp:wrapNone/>
                <wp:docPr id="176966149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AB5F" id="Rectángulo 32" o:spid="_x0000_s1026" style="position:absolute;margin-left:166.3pt;margin-top:103.65pt;width:26.9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vo9iAIAAJAFAAAOAAAAZHJzL2Uyb0RvYy54bWysVEtv2zAMvg/YfxB0X/1Y0kdQpwhaZBhQ&#10;tMHaoWdFlmIDsqhJSpzs14+SH0kf2GFYDgplkh/JTySvb/aNIjthXQ26oNlZSonQHMpabwr683n5&#10;5ZIS55kumQItCnoQjt7MP3+6bs1M5FCBKoUlCKLdrDUFrbw3syRxvBINc2dghEalBNswj1e7SUrL&#10;WkRvVJKn6XnSgi2NBS6cw693nZLOI76UgvtHKZ3wRBUUc/PxtPFchzOZX7PZxjJT1bxPg/1DFg2r&#10;NQYdoe6YZ2Rr63dQTc0tOJD+jEOTgJQ1F7EGrCZL31TzVDEjYi1IjjMjTe7/wfKH3ZNZWaShNW7m&#10;UAxV7KVtwj/mR/aRrMNIlth7wvHj10men08p4ajKJvnlxTSQmRydjXX+m4CGBKGgFt8iUsR29853&#10;poNJiOVA1eWyVipewvuLW2XJjuHLrTdZD/7KSmnSYvCrdJpG5FdKZzfrEWC5TPH3HgPTVRqzPhYf&#10;JX9QIqSh9A8hSV1iuXkX4XVejHOhfdapKlaKLt1sehJs8IjcRMCALLHQEbsHGCw7kAG7Y6q3D64i&#10;tvXo3Jf+N+fRI0YG7UfnptZgP6pMYVV95M5+IKmjJrC0hvKwssRCN1TO8GWNL33PnF8xi1OE84ab&#10;wT/iIRXgS0EvUVKB/f3R92CPzY1aSlqcyoK6X1tmBSXqu8a2v8omkzDG8TKZXuR4saea9alGb5tb&#10;wPbJcAcZHsVg79UgSgvNCy6QRYiKKqY5xi4o93a43PpuW+AK4mKxiGY4uob5e/1keAAPrIZOft6/&#10;MGv6dvc4Jw8wTDCbven6zjZ4alhsPcg6jsSR155vHPvYOP2KCnvl9B6tjot0/gcAAP//AwBQSwME&#10;FAAGAAgAAAAhALr2eDbfAAAACwEAAA8AAABkcnMvZG93bnJldi54bWxMj8tOwzAQRfdI/IM1SGwQ&#10;tZuIEEKcClVii9QGia1rD3GIX4rdNvD1mBVdzszRnXPbzWINOeEcR+84rFcMCDrp1egGDu/9630N&#10;JCbhlDDeIYdvjLDprq9a0Sh/djs87dNAcoiLjeCgUwoNpVFqtCKufECXb59+tiLlcR6omsU5h1tD&#10;C8YqasXo8gctAm41yml/tBy204L652vaibuPN2bkug8y9Jzf3iwvz0ASLukfhj/9rA5ddjr4o1OR&#10;GA5lWVQZ5VCwxxJIJsq6egByyJviqQbatfSyQ/cLAAD//wMAUEsBAi0AFAAGAAgAAAAhALaDOJL+&#10;AAAA4QEAABMAAAAAAAAAAAAAAAAAAAAAAFtDb250ZW50X1R5cGVzXS54bWxQSwECLQAUAAYACAAA&#10;ACEAOP0h/9YAAACUAQAACwAAAAAAAAAAAAAAAAAvAQAAX3JlbHMvLnJlbHNQSwECLQAUAAYACAAA&#10;ACEAZe76PYgCAACQBQAADgAAAAAAAAAAAAAAAAAuAgAAZHJzL2Uyb0RvYy54bWxQSwECLQAUAAYA&#10;CAAAACEAuvZ4Nt8AAAALAQAADwAAAAAAAAAAAAAAAADiBAAAZHJzL2Rvd25yZXYueG1sUEsFBgAA&#10;AAAEAAQA8wAAAO4FAAAAAA==&#10;" fillcolor="white [3212]" strokecolor="red" strokeweight="1.5pt"/>
            </w:pict>
          </mc:Fallback>
        </mc:AlternateContent>
      </w:r>
      <w:r w:rsidR="00EF51FA" w:rsidRPr="00D1262A">
        <w:rPr>
          <w:noProof/>
          <w:u w:val="single"/>
        </w:rPr>
        <w:drawing>
          <wp:inline distT="0" distB="0" distL="0" distR="0" wp14:anchorId="72C61E34" wp14:editId="6346261E">
            <wp:extent cx="4096568" cy="5057775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31" cy="50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4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CGgAIAAFYFAAAOAAAAZHJzL2Uyb0RvYy54bWysVEtv2zAMvg/YfxB0X/1okjZBnSJo0WFA&#10;0QZLh54VWaoNyKImKbGzXz9KdtysLXYY5oMh8fGR/Ejq6rprFNkL62rQBc3OUkqE5lDW+qWgP57u&#10;vlxS4jzTJVOgRUEPwtHr5edPV61ZiBwqUKWwBEG0W7SmoJX3ZpEkjleiYe4MjNColGAb5vFqX5LS&#10;shbRG5XkaTpLWrClscCFcyi97ZV0GfGlFNw/SumEJ6qgmJuPfxv/2/BPllds8WKZqWo+pMH+IYuG&#10;1RqDjlC3zDOys/U7qKbmFhxIf8ahSUDKmotYA1aTpW+q2VTMiFgLkuPMSJP7f7D8Yb8xa4s0tMYt&#10;HB5DFZ20DbGAbOXZeZ6eT2axOEyXdJG7w8id6DzhKDyfX+bzC0o4qvL5JM+mgdukxwqYxjr/VUBD&#10;wqGgFlsTQdn+3vne9GgSzDXc1UrF9ij9hwAxgyR5TTie/EGJYKf0dyFJXWJOeQwQZ0ncKEv2DKeA&#10;cS60z3pVxUrRi6cpfkPKo0csIAIGZIkJjdgDQJjT99h9OYN9cBVxFEfn9G+J9c6jR4wM2o/OTa3B&#10;fgSgsKohcm9/JKmnJrDku22H3BR0FiyDZAvlYW37ZuOCOMPvamzQPXN+zSzuAgpxv/0j/qSCtqAw&#10;nCipwP76SB7scURRS0mLu1VQ93PHrKBEfdM4vPNsMgnLGC+T6UWOF3uq2Z5q9K65AWxcFrOLx2Dv&#10;1fEoLTTP+AysQlRUMc0xdkG5t8fLje93Hh8SLlaraIYLaJi/1xvDA3jgOQzgU/fMrBmm1ON4P8Bx&#10;D9nizbD2tsFTw2rnQdZxkl95HTqAyxtHaXhowutweo9Wr8/h8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GYIcIa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27ADC8D3" w:rsidR="00FA7F1E" w:rsidRDefault="001145E4" w:rsidP="001145E4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080CCE3">
                <wp:simplePos x="0" y="0"/>
                <wp:positionH relativeFrom="margin">
                  <wp:posOffset>3900170</wp:posOffset>
                </wp:positionH>
                <wp:positionV relativeFrom="paragraph">
                  <wp:posOffset>2868295</wp:posOffset>
                </wp:positionV>
                <wp:extent cx="590550" cy="371475"/>
                <wp:effectExtent l="1143000" t="19050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237300"/>
                            <a:gd name="adj2" fmla="val -938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0FA9F4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Sed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${sed}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5" type="#_x0000_t62" style="position:absolute;left:0;text-align:left;margin-left:307.1pt;margin-top:225.85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Rj5QIAAHAGAAAOAAAAZHJzL2Uyb0RvYy54bWysVdlOGzEUfa/Uf7D8DjOThUDEBEWhVJUQ&#10;IKDi2fGSmcpbbWfr1/fasyRQ1FZV8+DYvovPPXeZy6udkmjDna+NLnFxmmPENTWs1qsSf32+OTnH&#10;yAeiGZFG8xLvucdXs48fLrd2ygemMpJxh8CJ9tOtLXEVgp1mmacVV8SfGss1CIVxigQ4ulXGHNmC&#10;dyWzQZ6fZVvjmHWGcu/h9roR4lnyLwSn4V4IzwOSJQZsIa0urcu4ZrNLMl05YquatjDIP6BQpNbw&#10;aO/qmgSC1q7+xZWqqTPeiHBKjcqMEDXlKQaIpsjfRPNUEctTLECOtz1N/v+5pXebJ/vggIat9VMP&#10;2xjFTjgV/wEf2iWy9j1ZfBcQhcvxRT4eA6UURMNJMZqMI5nZwdg6Hz5zo1DclHjL2Yo/mrVmj5CV&#10;BZHSrEPijGxufUjkMaSJgioh7FuBkVAScrEhEp0MhpNh3mXrSGvwSutieD4etik9UhoeKxVnZ2eT&#10;Fmn7MGDusEYU3sia3dRSpkMsRL6QDgEOAEYp12HU2r/SlPpPxstV8Z5hxQn7pBkKewuha2gTjLYl&#10;VpxhJDl0VdylOg2kln+jCQFFNNkhpWkX9pJHjFI/coFqBkkcpASkbnsbZNGIKsJ4E/s4h18XQEdL&#10;ynhyGD0LYK333TroNI8J7Hho9aMpT83aG+e/A9bUWW+RXjY69Maq1sa950CG/uVGvyOpoSayFHbL&#10;HXBT4lQk8WZp2P7BIWea4eEtvamhom+JDw/EQYVCE8AEDPewCGkgdVTWFqPKuB9v76IeNC9IIMcw&#10;dUrsv6+Jg4zLLxra+qIYjeKYSofReDKAgzuWLI8leq0WBqoSegVQpW3UD7LbCmfUCwzIeXwVRERT&#10;eBsABtcdFqGZhjBiKZ/PkxqMJkvCrX6yNDqP/MYGed69EGfbdg4wB+5MN6HINPVSk5iDbrTUZr4O&#10;RtQhCg98tgcYa6mE2hEc5+bxOWkdPhSznwAAAP//AwBQSwMEFAAGAAgAAAAhAL9fOHfhAAAACwEA&#10;AA8AAABkcnMvZG93bnJldi54bWxMj8FOwzAMhu9IvENkJG4sabWtqDSdBgghwQUGHLiljWmqNUmV&#10;ZG15e8wJjrZ/ff7+arfYgU0YYu+dhGwlgKFrve5dJ+H97eHqGlhMymk1eIcSvjHCrj4/q1Sp/exe&#10;cTqkjhHExVJJMCmNJeexNWhVXPkRHd2+fLAq0Rg6roOaCW4Hngux5Vb1jj4YNeKdwfZ4OFkJ66fn&#10;yTTz9HjbzS+fy8cx3Nt9IeXlxbK/AZZwSX9h+NUndajJqfEnpyMbJGyzdU5Rgm2yAhglClHQppGw&#10;yUQOvK74/w71DwAAAP//AwBQSwECLQAUAAYACAAAACEAtoM4kv4AAADhAQAAEwAAAAAAAAAAAAAA&#10;AAAAAAAAW0NvbnRlbnRfVHlwZXNdLnhtbFBLAQItABQABgAIAAAAIQA4/SH/1gAAAJQBAAALAAAA&#10;AAAAAAAAAAAAAC8BAABfcmVscy8ucmVsc1BLAQItABQABgAIAAAAIQAgjxRj5QIAAHAGAAAOAAAA&#10;AAAAAAAAAAAAAC4CAABkcnMvZTJvRG9jLnhtbFBLAQItABQABgAIAAAAIQC/Xzh34QAAAAsBAAAP&#10;AAAAAAAAAAAAAAAAAD8FAABkcnMvZG93bnJldi54bWxQSwUGAAAAAAQABADzAAAATQYAAAAA&#10;" adj="-40457,-9472" fillcolor="#ffc000 [3207]" strokecolor="white [3212]" strokeweight="1pt">
                <v:textbox>
                  <w:txbxContent>
                    <w:p w14:paraId="4851B366" w14:textId="0FA9F4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Sed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${sed}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6E65C99A">
                <wp:simplePos x="0" y="0"/>
                <wp:positionH relativeFrom="margin">
                  <wp:posOffset>842645</wp:posOffset>
                </wp:positionH>
                <wp:positionV relativeFrom="paragraph">
                  <wp:posOffset>601345</wp:posOffset>
                </wp:positionV>
                <wp:extent cx="685800" cy="379095"/>
                <wp:effectExtent l="0" t="0" r="476250" b="42100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111092"/>
                            <a:gd name="adj2" fmla="val 1426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6" type="#_x0000_t62" style="position:absolute;left:0;text-align:left;margin-left:66.35pt;margin-top:47.35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e5QIAAG8GAAAOAAAAZHJzL2Uyb0RvYy54bWysVdluEzEUfUfiHyy/05lJkzSJOqmilCKk&#10;ilZtUZ8dL5lB3rCdja/n2rMkLRUgRB4c23fxuecuc3m1VxJtufO10SUuznKMuKaG1Xpd4q9PNx8m&#10;GPlANCPSaF7iA/f4av7+3eXOzvjAVEYy7hA40X62syWuQrCzLPO04or4M2O5BqEwTpEAR7fOmCM7&#10;8K5kNsjzcbYzjllnKPcebq8bIZ4n/0JwGu6E8DwgWWLAFtLq0rqKaza/JLO1I7aqaQuD/AMKRWoN&#10;j/aurkkgaOPqX1ypmjrjjQhn1KjMCFFTnmKAaIr8VTSPFbE8xQLkeNvT5P+fW/pl+2jvHdCws37m&#10;YRuj2Aun4j/gQ/tE1qEni+8DonA5nowmOVBKQXR+Mc2no0hmdjS2zodP3CgUNyXecbbmD2aj2QNk&#10;ZUmkNJuQOCPbWx8SeQxpoqBKCPtWYCSUhFxsiURFUeTTQZusE6XBC6XhYDxOICANJ0rnL5TG4/FF&#10;C7R9FyB3UCMIb2TNbmop0yHWIV9KhwAG4KKU6zBs7V9oSv0n49W6eMuw4oR91AyFg4XINXQJRrsS&#10;K84wkhyaKu5SmQZSy7/RhIAimuyY0bQLB8kjRqkfuEA1gxwOEv+p2V4HWTSiijDexD7K4dcF0NGS&#10;Ep4cRs8CWOt9tw46zVMCOx5a/WjKU6/2xvnvgDVl1lukl40OvbGqtXFvOZChf7nR70hqqIkshf1q&#10;D9yUeBJDjTcrww73DjnTzA5v6U0NBX1LfLgnDgoUegAGYLiDRUgDqaOythhVxv14fRf1oHdBAjmG&#10;oVNi/31DHGRcftbQ1dNiOIxTKh2Go4sBHNypZHUq0Ru1NFCV0CqAKm2jfpDdVjijnmE+LuKrICKa&#10;wtsAMLjusAzNMIQJS/likdRgMlkSbvWjpdF55Dc2yNP+mTjbdnOAMfDFdAOKzFIvNYk56kZLbRab&#10;YEQdovDIZ3uAqZZKqJ3AcWyenpPW8Tsx/wkAAP//AwBQSwMEFAAGAAgAAAAhADGu9ufeAAAACgEA&#10;AA8AAABkcnMvZG93bnJldi54bWxMj0FPwzAMhe9I/IfISNxYSlvGKE0nhISmcZnY2D1tvKaicUqT&#10;bd2/x5zgZD+9p+fP5XJyvTjhGDpPCu5nCQikxpuOWgWfu7e7BYgQNRnde0IFFwywrK6vSl0Yf6YP&#10;PG1jK7iEQqEV2BiHQsrQWHQ6zPyAxN7Bj05HlmMrzajPXO56mSbJXDrdEV+wesBXi83X9ugUrPuL&#10;rcN8MLv1wW6y7Hv1vm9WSt3eTC/PICJO8S8Mv/iMDhUz1f5IJoiedZY+clTBU86TA2me8FKz85Dn&#10;IKtS/n+h+gEAAP//AwBQSwECLQAUAAYACAAAACEAtoM4kv4AAADhAQAAEwAAAAAAAAAAAAAAAAAA&#10;AAAAW0NvbnRlbnRfVHlwZXNdLnhtbFBLAQItABQABgAIAAAAIQA4/SH/1gAAAJQBAAALAAAAAAAA&#10;AAAAAAAAAC8BAABfcmVscy8ucmVsc1BLAQItABQABgAIAAAAIQCg4dve5QIAAG8GAAAOAAAAAAAA&#10;AAAAAAAAAC4CAABkcnMvZTJvRG9jLnhtbFBLAQItABQABgAIAAAAIQAxrvbn3gAAAAoBAAAPAAAA&#10;AAAAAAAAAAAAAD8FAABkcnMvZG93bnJldi54bWxQSwUGAAAAAAQABADzAAAASgYAAAAA&#10;" adj="34796,41616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936C32" wp14:editId="3B2BECF4">
                <wp:simplePos x="0" y="0"/>
                <wp:positionH relativeFrom="column">
                  <wp:posOffset>1903095</wp:posOffset>
                </wp:positionH>
                <wp:positionV relativeFrom="paragraph">
                  <wp:posOffset>1322705</wp:posOffset>
                </wp:positionV>
                <wp:extent cx="282892" cy="142876"/>
                <wp:effectExtent l="0" t="6350" r="15875" b="15875"/>
                <wp:wrapNone/>
                <wp:docPr id="1307899120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2892" cy="1428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A347" id="Rectángulo 32" o:spid="_x0000_s1026" style="position:absolute;margin-left:149.85pt;margin-top:104.15pt;width:22.25pt;height:11.25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0pPlAIAAJ8FAAAOAAAAZHJzL2Uyb0RvYy54bWysVFFv2yAQfp+0/4B4Xx1baZtGdaqoVaZJ&#10;VVutnfpMMMSWMMeAxMl+/Q6wnbSr9jDNDwi4j+/uPt/d9c2+VWQnrGtAlzQ/m1AiNIeq0ZuS/nhZ&#10;fZlR4jzTFVOgRUkPwtGbxedP152ZiwJqUJWwBEm0m3empLX3Zp5ljteiZe4MjNBolGBb5vFoN1ll&#10;WYfsrcqKyeQi68BWxgIXzuHtXTLSReSXUnD/KKUTnqiSYmw+rjau67Bmi2s231hm6ob3YbB/iKJl&#10;jUanI9Ud84xsbfMHVdtwCw6kP+PQZiBlw0XMAbPJJ++yea6ZETEXFMeZUSb3/2j5w+7ZPFmUoTNu&#10;7nAbsthL2xILqFZ+gSrjF5PDcMk+ancYtRN7TzheFrNidlVQwtGUT4vZ5UXQNktcgdNY578KaEnY&#10;lNTir4mkbHfvfIIOkAB3oJpq1SgVD6EcxK2yZMfwR643eU/+BqU06dD51eQ8hfvG6OxmPRKsVjGn&#10;5PUEhuEqjVEftYg7f1AihKH0dyFJU4V0Y+yxTI9xMc6F9nky1awSKdz8PAjYOxsyidpEwsAsMdGR&#10;uycYkIlk4E40PT48FbHKx8d96n97PL6InkH78XHbaLAfZaYwq95zwg8iJWmCSmuoDk82VQ12mjN8&#10;1eCfvmfOPzGLTYWXOCj8Iy5SAf4p6HeU1GB/fXQf8FjraKWkwyYtqfu5ZVZQor5p7IKrfDoNXR0P&#10;0/PLAg/21LI+tehtewtYPnmMLm4D3qthKy20rzhPlsErmpjm6Luk3NvhcOvT8MCJxMVyGWHYyYb5&#10;e/1seCAPqoZKftm/Mmv6cvfYJw8wNDSbv6v6hA0vNSy3HmQTW+Koa683ToFYOP3ECmPm9BxRx7m6&#10;+A0AAP//AwBQSwMEFAAGAAgAAAAhAHld1brcAAAACwEAAA8AAABkcnMvZG93bnJldi54bWxMj0FO&#10;wzAQRfdI3MEaJHbUSVw1bYhTIaSuK0oP4MZDHBGPo9htk9szrGA5+k//v6n3sx/EDafYB9KQrzIQ&#10;SG2wPXUazp+Hly2ImAxZMwRCDQtG2DePD7WpbLjTB95OqRNcQrEyGlxKYyVlbB16E1dhROLsK0ze&#10;JD6nTtrJ3LncD7LIso30pidecGbEd4ft9+nqNUjadG6H5TLFdGxxWcs0Ho5aPz/Nb68gEs7pD4Zf&#10;fVaHhp0u4Uo2ikGDyrOSUQ52pQLBhFKqAHHRUKzzLcimlv9/aH4AAAD//wMAUEsBAi0AFAAGAAgA&#10;AAAhALaDOJL+AAAA4QEAABMAAAAAAAAAAAAAAAAAAAAAAFtDb250ZW50X1R5cGVzXS54bWxQSwEC&#10;LQAUAAYACAAAACEAOP0h/9YAAACUAQAACwAAAAAAAAAAAAAAAAAvAQAAX3JlbHMvLnJlbHNQSwEC&#10;LQAUAAYACAAAACEAvetKT5QCAACfBQAADgAAAAAAAAAAAAAAAAAuAgAAZHJzL2Uyb0RvYy54bWxQ&#10;SwECLQAUAAYACAAAACEAeV3VutwAAAALAQAADwAAAAAAAAAAAAAAAADuBAAAZHJzL2Rvd25yZXYu&#10;eG1sUEsFBgAAAAAEAAQA8wAAAPcFAAAAAA==&#10;" fillcolor="white [3212]" strokecolor="red" strokeweight="1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BBD744" wp14:editId="40662425">
                <wp:simplePos x="0" y="0"/>
                <wp:positionH relativeFrom="margin">
                  <wp:posOffset>3157220</wp:posOffset>
                </wp:positionH>
                <wp:positionV relativeFrom="paragraph">
                  <wp:posOffset>437515</wp:posOffset>
                </wp:positionV>
                <wp:extent cx="1143000" cy="542925"/>
                <wp:effectExtent l="971550" t="0" r="19050" b="314325"/>
                <wp:wrapNone/>
                <wp:docPr id="1211340759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42925"/>
                        </a:xfrm>
                        <a:prstGeom prst="wedgeRoundRectCallout">
                          <a:avLst>
                            <a:gd name="adj1" fmla="val -131762"/>
                            <a:gd name="adj2" fmla="val 949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3734B" w14:textId="15BB01C9" w:rsidR="001145E4" w:rsidRPr="001145E4" w:rsidRDefault="001145E4" w:rsidP="001145E4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ESTA INVADIENDO VÍA PULICA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D744" id="_x0000_s1037" type="#_x0000_t62" style="position:absolute;left:0;text-align:left;margin-left:248.6pt;margin-top:34.45pt;width:90pt;height:42.7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Hrs5AIAAHAGAAAOAAAAZHJzL2Uyb0RvYy54bWysVVtP2zAUfp+0/2D5HdKEtKwVKarKmCYh&#10;QMDEs2s7jSffZru3/XqOnTTtAG3TtBfXJ+fi73zn0ovLrZJozZ0XRlc4Px1gxDU1TOhlhb89XZ98&#10;wsgHohmRRvMK77jHl9OPHy42dsIL0xjJuEMQRPvJxla4CcFOsszThiviT43lGpS1cYoEEN0yY45s&#10;ILqSWTEYjLKNccw6Q7n38PWqVeJpil/XnIa7uvY8IFlhwBbS6dK5iGc2vSCTpSO2EbSDQf4BhSJC&#10;w6N9qCsSCFo58SaUEtQZb+pwSo3KTF0LylMOkE0+eJXNY0MsT7kAOd72NPn/F5berh/tvQMaNtZP&#10;PFxjFtvaqfgL+NA2kbXryeLbgCh8zPPybDAATinohmUxLoaRzezgbZ0PX7hRKF4qvOFsyR/MSrMH&#10;KMucSGlWIZFG1jc+JPYY0kRBmxD2PceoVhKKsSYSneRn+fmo6Mp1ZFUcW43LcTl6a3N2bJOPRqPz&#10;Dmj3LkDeQ40gvJGCXQspkxAbkc+lQwADcFHKdSg7/18spf6T82KZv+fYcMI+a4bCzkLmGsYEo02F&#10;FWcYSQ5TFW+pTwMR8m8sIaGIJjuUNN3CTvKIUeoHXiPBoIhF4j9N2+sk81bVEMbb3IdQ7TQwEL73&#10;SAVPAWPkGljrY3cB3iNwz0NnH115GtbeefA7YG2b9R7pZaND76yENu69ADL0L7f2e5JaaiJLYbvY&#10;AjcVHkfO45eFYbt7h5xpl4e39FpAQ98QH+6JgwaFGYANGO7gqKWB0lEpLEaNcT9ff4t2MLyggRrD&#10;1qmw/7EiDiouv2oY63FelnFNJaEcnhcguGPN4lijV2puoCthVABVukb7IPfX2hn1DAtyFl8FFdEU&#10;3gaAwe2FeWi3IaxYymezZAaryZJwox8tjcEjv3FAnrbPxNlumgPsgVuz31BkkmapLczBNnpqM1sF&#10;U4sQlQc+OwHWWmqhbgXHvXksJ6vDH8X0BQAA//8DAFBLAwQUAAYACAAAACEAClwSht4AAAAKAQAA&#10;DwAAAGRycy9kb3ducmV2LnhtbEyPTU/DMAyG70j8h8hIXBBLGaVbS9MJISFx4MKGds4ar6lonKpJ&#10;P/j3eCc42n70+nnL3eI6MeEQWk8KHlYJCKTam5YaBV+Ht/stiBA1Gd15QgU/GGBXXV+VujB+pk+c&#10;9rERHEKh0ApsjH0hZagtOh1Wvkfi29kPTkceh0aaQc8c7jq5TpJMOt0Sf7C6x1eL9fd+dAo+Ovue&#10;3U32OB7G4JPZ5/gYjFK3N8vLM4iIS/yD4aLP6lCx08mPZILoFKT5Zs2ogmybg2Ag21wWJyaf0hRk&#10;Vcr/FapfAAAA//8DAFBLAQItABQABgAIAAAAIQC2gziS/gAAAOEBAAATAAAAAAAAAAAAAAAAAAAA&#10;AABbQ29udGVudF9UeXBlc10ueG1sUEsBAi0AFAAGAAgAAAAhADj9If/WAAAAlAEAAAsAAAAAAAAA&#10;AAAAAAAALwEAAF9yZWxzLy5yZWxzUEsBAi0AFAAGAAgAAAAhAJ90euzkAgAAcAYAAA4AAAAAAAAA&#10;AAAAAAAALgIAAGRycy9lMm9Eb2MueG1sUEsBAi0AFAAGAAgAAAAhAApcEobeAAAACgEAAA8AAAAA&#10;AAAAAAAAAAAAPgUAAGRycy9kb3ducmV2LnhtbFBLBQYAAAAABAAEAPMAAABJBgAAAAA=&#10;" adj="-17661,31308" fillcolor="#ffc000 [3207]" strokecolor="white [3212]" strokeweight="1pt">
                <v:textbox>
                  <w:txbxContent>
                    <w:p w14:paraId="1463734B" w14:textId="15BB01C9" w:rsidR="001145E4" w:rsidRPr="001145E4" w:rsidRDefault="001145E4" w:rsidP="001145E4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ESTA INVADIENDO VÍA PULICA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2CC2EE90">
            <wp:extent cx="4605722" cy="4657764"/>
            <wp:effectExtent l="0" t="0" r="444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22" cy="465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C949B4E" w14:textId="1460CC0B" w:rsidR="000A6010" w:rsidRPr="00A52F4C" w:rsidRDefault="00593E2B" w:rsidP="000A6010">
      <w:pPr>
        <w:pStyle w:val="Prrafodelista"/>
        <w:numPr>
          <w:ilvl w:val="0"/>
          <w:numId w:val="35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0A6010"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41398FD9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1742702A">
                <wp:simplePos x="0" y="0"/>
                <wp:positionH relativeFrom="margin">
                  <wp:posOffset>3075305</wp:posOffset>
                </wp:positionH>
                <wp:positionV relativeFrom="paragraph">
                  <wp:posOffset>1434465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8" type="#_x0000_t61" style="position:absolute;left:0;text-align:left;margin-left:242.15pt;margin-top:112.9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Z8qgIAANE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Fo3BGRsfC0hHL3ZImF/VQ6wxcVtsoDc/6JWfz+OLC4Wvw3PKSCpqDQSZSswf4+9R7scTpQ&#10;S0mDY11Q92vDrKBEfdU4Nzdpnoc9EC/55TjDiz3WLI81elPPARsEOxKzi2Kw96oXpYX6DTfQLERF&#10;FdMcYxeUe9tf5n6/bnCHcTGbRTOcfcP8g34xPDgPRIdefW3fmDXdvHgctEfoV0DX1vsOP9gGpIbZ&#10;xoOsfFAeeO0uuDdQereYju/R6rCJp38AAAD//wMAUEsDBBQABgAIAAAAIQALCGqv4QAAAAsBAAAP&#10;AAAAZHJzL2Rvd25yZXYueG1sTI9BTsMwEEX3SNzBGiQ2iDqkadSmcapSGqlbAgdwYzeOiMdR7DYJ&#10;p2dYwXJmnv68n+8m27GbHnzrUMDLIgKmsXaqxUbA50f5vAbmg0QlO4dawKw97Ir7u1xmyo34rm9V&#10;aBiFoM+kABNCn3Hua6Ot9AvXa6TbxQ1WBhqHhqtBjhRuOx5HUcqtbJE+GNnrg9H1V3W1Ao5vsirn&#10;dCyPuBz334f5dfV0MkI8Pkz7LbCgp/AHw68+qUNBTmd3ReVZJyBZJ0tCBcTxagOMiDSKE2Bn2qTJ&#10;BniR8/8dih8AAAD//wMAUEsBAi0AFAAGAAgAAAAhALaDOJL+AAAA4QEAABMAAAAAAAAAAAAAAAAA&#10;AAAAAFtDb250ZW50X1R5cGVzXS54bWxQSwECLQAUAAYACAAAACEAOP0h/9YAAACUAQAACwAAAAAA&#10;AAAAAAAAAAAvAQAAX3JlbHMvLnJlbHNQSwECLQAUAAYACAAAACEAh8DWfKoCAADRBQAADgAAAAAA&#10;AAAAAAAAAAAuAgAAZHJzL2Uyb0RvYy54bWxQSwECLQAUAAYACAAAACEACwhqr+EAAAALAQAADwAA&#10;AAAAAAAAAAAAAAAEBQAAZHJzL2Rvd25yZXYueG1sUEsFBgAAAAAEAAQA8wAAABIGAAAAAA==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4440BE06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5A491C53" w:rsidR="001B08C7" w:rsidRDefault="006D66A3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0813A4BF">
                <wp:simplePos x="0" y="0"/>
                <wp:positionH relativeFrom="margin">
                  <wp:posOffset>1947545</wp:posOffset>
                </wp:positionH>
                <wp:positionV relativeFrom="paragraph">
                  <wp:posOffset>706120</wp:posOffset>
                </wp:positionV>
                <wp:extent cx="800100" cy="362585"/>
                <wp:effectExtent l="781050" t="0" r="19050" b="3422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62585"/>
                        </a:xfrm>
                        <a:prstGeom prst="wedgeRoundRectCallout">
                          <a:avLst>
                            <a:gd name="adj1" fmla="val -142586"/>
                            <a:gd name="adj2" fmla="val 1288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9F58E2D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Bocadillo: rectángulo con esquinas redondeadas 43" o:spid="_x0000_s1039" type="#_x0000_t62" style="position:absolute;left:0;text-align:left;margin-left:153.35pt;margin-top:55.6pt;width:63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IZ6gIAAJUGAAAOAAAAZHJzL2Uyb0RvYy54bWysVdtOGzEQfa/Uf7D8DpsNSUgjNigKpapE&#10;AQEVz44v2a18q+3c+PqOvZckUJWqah4c2zNzZuaMZ/bicqskWnPnK6MLnJ/2MOKaGlbpZYG/P12f&#10;jDHygWhGpNG8wDvu8eX044eLjZ3wvimNZNwhANF+srEFLkOwkyzztOSK+FNjuQahME6RAEe3zJgj&#10;G0BXMuv3eqNsYxyzzlDuPdxe1UI8TfhCcBruhPA8IFlgiC2k1aV1EddsekEmS0dsWdEmDPIPUShS&#10;aXDaQV2RQNDKVW+gVEWd8UaEU2pUZoSoKE85QDZ571U2jyWxPOUC5Hjb0eT/Hyy9XT/aewc0bKyf&#10;eNjGLLbCqfgP8aFtImvXkcW3AVG4HPcgYKCUguhs1B+Oh5HMbG9snQ9fuFEobgq84WzJH8xKsweo&#10;ypxIaVYhcUbWNz4k8hjSRMErIexHjpFQEmqxJhKd5ANwMGqqdaDVP9TK++Px4Oyt0tmR0mg0Om8i&#10;bRxDzG2sMQpvZMWuKynTIT5EPpcOQRwQGKVch0Fjf6Qp9XvGi2U/5StX6pthNeCwB78WrvWVaDwC&#10;LzlhnzVDYWeBHg2thNGmwIozjCSHzou79JYDqeTfaELSMeJsX/a0CzvJYx5SP3CBKgaFroNOHfma&#10;iDzl40vC+HvpJMCILIDZDrsBaBM/JDlvWGn0oylPDd0Z92rvfzLuLJJno0NnrCpt3O8AZOg81/ot&#10;STU1kaWwXWyBG5h3STVeLQzb3TvkTD1hvKXXFTz7G+LDPXHwjKFTYEyGO1iENFA7KiuLUWncy+u7&#10;qAcdDhIoMoymAvufK+Kg5PKrht7/lA8GcZalw2B43oeDO5QsDiV6peYGni40FESVtlE/yHYrnFHP&#10;MEVn0SuIiKbgGwIMrj3MQz0yYQ5TPpslNZhfloQb/WhpBI8Exy562j4TZ5ueDzAsbk07xsgkNVw9&#10;Jfa60VKb2SoYUYUo3PPZHGD2we5ouB6ek9b+azL9BQAA//8DAFBLAwQUAAYACAAAACEATSGSV98A&#10;AAALAQAADwAAAGRycy9kb3ducmV2LnhtbEyPO0/DQBCEeyT+w2mR6Mj5JRMZn6MICVFAASEN3cW3&#10;2A6+B75NbP49SwXlznyanak3ix3FGac4eKcgXSUg0LXeDK5TsH97uFmDiKSd0aN3qOAbI2yay4ta&#10;V8bP7hXPO+oEh7hYaQU9UaikjG2PVseVD+jY+/CT1cTn1Ekz6ZnD7SizJCml1YPjD70OeN9j+7k7&#10;WQXBPmdmCvun95mOx2L7RY8vBSl1fbVs70AQLvQHw299rg4Ndzr4kzNRjArypLxllI00zUAwUeQZ&#10;KwdWynUOsqnl/w3NDwAAAP//AwBQSwECLQAUAAYACAAAACEAtoM4kv4AAADhAQAAEwAAAAAAAAAA&#10;AAAAAAAAAAAAW0NvbnRlbnRfVHlwZXNdLnhtbFBLAQItABQABgAIAAAAIQA4/SH/1gAAAJQBAAAL&#10;AAAAAAAAAAAAAAAAAC8BAABfcmVscy8ucmVsc1BLAQItABQABgAIAAAAIQCjObIZ6gIAAJUGAAAO&#10;AAAAAAAAAAAAAAAAAC4CAABkcnMvZTJvRG9jLnhtbFBLAQItABQABgAIAAAAIQBNIZJX3wAAAAsB&#10;AAAPAAAAAAAAAAAAAAAAAEQFAABkcnMvZG93bnJldi54bWxQSwUGAAAAAAQABADzAAAAUAYAAAAA&#10;" adj="-19999,38630" fillcolor="#ffc000 [3207]" strokecolor="#747070 [1614]" strokeweight="1pt">
                <v:textbox>
                  <w:txbxContent>
                    <w:p w14:paraId="0BA02522" w14:textId="19F58E2D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1307FFFD">
                <wp:simplePos x="0" y="0"/>
                <wp:positionH relativeFrom="margin">
                  <wp:posOffset>3538220</wp:posOffset>
                </wp:positionH>
                <wp:positionV relativeFrom="paragraph">
                  <wp:posOffset>2773045</wp:posOffset>
                </wp:positionV>
                <wp:extent cx="962025" cy="571500"/>
                <wp:effectExtent l="1104900" t="0" r="28575" b="1905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-158549"/>
                            <a:gd name="adj2" fmla="val -1665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7F3C0387" w:rsidR="001B08C7" w:rsidRPr="001145E4" w:rsidRDefault="001145E4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Bocadillo: rectángulo con esquinas redondeadas 45" o:spid="_x0000_s1040" type="#_x0000_t62" style="position:absolute;left:0;text-align:left;margin-left:278.6pt;margin-top:218.35pt;width:75.75pt;height:4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2Uc6QIAAJUGAAAOAAAAZHJzL2Uyb0RvYy54bWysVW1P2zAQ/j5p/8Hyd0iTtQEqUlSVMU1i&#10;gICJz67tNJ78Ntul7X79zk6atoDGNO2Le869Pfec73p+sVYSPXPnhdEVzo8HGHFNDRN6UeHvj1dH&#10;pxj5QDQj0mhe4Q33+GLy8cP5yo55YRojGXcIgmg/XtkKNyHYcZZ52nBF/LGxXIOyNk6RAFe3yJgj&#10;K4iuZFYMBmW2Mo5ZZyj3Hr5etko8SfHrmtNwW9eeByQrDNhCOl065/HMJudkvHDENoJ2MMg/oFBE&#10;aEjah7okgaClE69CKUGd8aYOx9SozNS1oDzVANXkgxfVPDTE8lQLkONtT5P/f2HpzfODvXNAw8r6&#10;sQcxVrGunYq/gA+tE1mbniy+DojCx7OyGBQjjCioRif5aJDIzHbO1vnwhRuFolDhFWcLfm+Wmt1D&#10;V2ZESrMMiTPyfO1DIo8hTRS8EsJ+5BjVSkIvnolER/nodDQ867q1Z1UcWpXlqHxt9GnfKC/L8iTa&#10;ANIuMUhbrBGFN1KwKyFlusSHyGfSIcABwCjlOgw7/wNLqd9zni+KVK9cqm+GtQGBtp649OhjrgTu&#10;IHjDCfusGQobC/RoGCWMVhVWnGEkOUxelNJbDkTIv7GEoiPibNf2JIWN5LEOqe95jQSDRrege3D7&#10;ROSpHt8Qxt8rJwWMkWtgto/dBXiL5LwjubOPrjwNdO88aLP/ybn3SJmNDr2zEtq4twLI0Gdu7bck&#10;tdRElsJ6vgZuYN8VEWT8NDdsc+eQM+2G8ZZeCXj218SHO+LgGcPygTUZbuGopYHeUSksRo1xv15+&#10;i3Yw4aCBJsNqqrD/uSQOWi6/apj9s3w4jLssXYajkwIubl8z39fopZoZeLowUIAqidE+yK1YO6Oe&#10;YItOY1ZQEU0hNwAMbnuZhXZlwh6mfDpNZrC/LAnX+sHSGDwSHKfocf1EnO1mPsCyuDHbNdYNXDt7&#10;O9voqc10GUwtQlTu+OwusPtAOliu+/dktfs3mfwGAAD//wMAUEsDBBQABgAIAAAAIQDhqNY/4AAA&#10;AAsBAAAPAAAAZHJzL2Rvd25yZXYueG1sTI/NTsMwEITvSLyDtUjcqENokyrEqRACJLggCmqvbrwk&#10;gfhHtpsYnp7lBLfdndHsN/Um6ZFN6MNgjYDLRQYMTWvVYDoBb6/3F2tgIUqj5GgNCvjCAJvm9KSW&#10;lbKzecFpGztGISZUUkAfo6s4D22PWoaFdWhIe7dey0ir77jycqZwPfI8ywqu5WDoQy8d3vbYfm6P&#10;WsDzEvNpnx52xey7uyf3+DG59C3E+Vm6uQYWMcU/M/ziEzo0xHSwR6MCGwWsVmVOVgHLq6IERo4y&#10;W9NwICmnC29q/r9D8wMAAP//AwBQSwECLQAUAAYACAAAACEAtoM4kv4AAADhAQAAEwAAAAAAAAAA&#10;AAAAAAAAAAAAW0NvbnRlbnRfVHlwZXNdLnhtbFBLAQItABQABgAIAAAAIQA4/SH/1gAAAJQBAAAL&#10;AAAAAAAAAAAAAAAAAC8BAABfcmVscy8ucmVsc1BLAQItABQABgAIAAAAIQB+o2Uc6QIAAJUGAAAO&#10;AAAAAAAAAAAAAAAAAC4CAABkcnMvZTJvRG9jLnhtbFBLAQItABQABgAIAAAAIQDhqNY/4AAAAAsB&#10;AAAPAAAAAAAAAAAAAAAAAEMFAABkcnMvZG93bnJldi54bWxQSwUGAAAAAAQABADzAAAAUAYAAAAA&#10;" adj="-23447,7202" fillcolor="#ffc000 [3207]" strokecolor="#747070 [1614]" strokeweight="1pt">
                <v:textbox>
                  <w:txbxContent>
                    <w:p w14:paraId="28A54CEB" w14:textId="7F3C0387" w:rsidR="001B08C7" w:rsidRPr="001145E4" w:rsidRDefault="001145E4" w:rsidP="001B08C7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41D08461">
                <wp:simplePos x="0" y="0"/>
                <wp:positionH relativeFrom="margin">
                  <wp:posOffset>2242820</wp:posOffset>
                </wp:positionH>
                <wp:positionV relativeFrom="paragraph">
                  <wp:posOffset>1439545</wp:posOffset>
                </wp:positionV>
                <wp:extent cx="715645" cy="408305"/>
                <wp:effectExtent l="76200" t="0" r="27305" b="71564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1" type="#_x0000_t62" style="position:absolute;left:0;text-align:left;margin-left:176.6pt;margin-top:113.35pt;width:56.35pt;height:32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hx7AIAAJQGAAAOAAAAZHJzL2Uyb0RvYy54bWysVdlOGzEUfa/Uf7D8DjOTDRoxQVFaqkoU&#10;EFDx7HjJTOWttrP163vtWRKgKlXVPDi2736u75mLy52SaMOdr40ucXGaY8Q1NazWqxJ/e7w6OcfI&#10;B6IZkUbzEu+5x5ez9+8utnbKB6YyknGHwIn2060tcRWCnWaZpxVXxJ8ayzUIhXGKBDi6VcYc2YJ3&#10;JbNBnk+yrXHMOkO593D7sRHiWfIvBKfhVgjPA5IlhtxCWl1al3HNZhdkunLEVjVt0yD/kIUitYag&#10;vauPJBC0dvUrV6qmzngjwik1KjNC1JSnGqCaIn9RzUNFLE+1ADje9jD5/+eW3mwe7J0DGLbWTz1s&#10;YxU74VT8h/zQLoG178Hiu4AoXJ4V48lojBEF0Sg/H+bjCGZ2MLbOh8/cKBQ3Jd5ytuL3Zq3ZPXRl&#10;QaQ065AwI5trHxJ4DGmi4JUQ9r3ASCgJvdgQiU7GZ/lk0jbrSGlwrDQoBqNh8VppeKxUTCaTszbR&#10;Ni6k3KUak/BG1uyqljId4jvkC+kQpAF5Ucp1GLX2zzSlfst4uRqkcuVafTWscTjO4de562IlFJ85&#10;rzhhnzRDYW8BHQ2ThNG2xIozjCSHwYu79JQDqeXfaELRMePs0PW0C3vJYx1S33OBagZ9bpJOA/kS&#10;iCLV4yvC+FvlJIfRswBke9+tg67wY5BTIyHLVj+a8jTPvXHeRP+TcW+RIhsdemNVa+N+50CGPnKj&#10;34HUQBNRCrvlDrABuhtG0OPV0rD9nUPONATjLb2q4dVfEx/uiINXDNwDLBluYRHSQO+orC1GlXE/&#10;X95FPRhwkECTgZlK7H+siYOWyy8aRv9DMRpFKkuH0fhsAAd3LFkeS/RaLQw8XZgnyCpto36Q3VY4&#10;o56AROcxKoiIphAbEgyuOyxCw5hAw5TP50kN6MuScK0fLI3OI8Bxih53T8TZduQDcMWN6ViMTNPA&#10;NSRx0I2W2szXwYg6ROEBz/YA1Ae7Z9x6fE5ah4/J7BcAAAD//wMAUEsDBBQABgAIAAAAIQBAcw9B&#10;4gAAAAsBAAAPAAAAZHJzL2Rvd25yZXYueG1sTI/BTsMwDIbvSLxDZCRuLF3H0q00naZJXJCQWBkT&#10;x6wxbVnjVEm2lbcnO8HR9qff31+sRtOzMzrfWZIwnSTAkGqrO2ok7N6fHxbAfFCkVW8JJfygh1V5&#10;e1OoXNsLbfFchYbFEPK5ktCGMOSc+7pFo/zEDkjx9mWdUSGOruHaqUsMNz1Pk0RwozqKH1o14KbF&#10;+lidjIRq//rtMrPOPsTb54a25ij0y07K+7tx/QQs4Bj+YLjqR3Uoo9PBnkh71kuYzWdpRCWkqciA&#10;ReJRzJfADnGznCbAy4L/71D+AgAA//8DAFBLAQItABQABgAIAAAAIQC2gziS/gAAAOEBAAATAAAA&#10;AAAAAAAAAAAAAAAAAABbQ29udGVudF9UeXBlc10ueG1sUEsBAi0AFAAGAAgAAAAhADj9If/WAAAA&#10;lAEAAAsAAAAAAAAAAAAAAAAALwEAAF9yZWxzLy5yZWxzUEsBAi0AFAAGAAgAAAAhAN+KOHHsAgAA&#10;lAYAAA4AAAAAAAAAAAAAAAAALgIAAGRycy9lMm9Eb2MueG1sUEsBAi0AFAAGAAgAAAAhAEBzD0Hi&#10;AAAACwEAAA8AAAAAAAAAAAAAAAAARgUAAGRycy9kb3ducmV2LnhtbFBLBQYAAAAABAAEAPMAAABV&#10;BgAAAAA=&#10;" adj="-1526,56685" fillcolor="#ffc000 [3207]" strokecolor="#747070 [1614]" strokeweight="1pt">
                <v:textbox>
                  <w:txbxContent>
                    <w:p w14:paraId="07433C51" w14:textId="7F5A2964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59A416C">
            <wp:extent cx="5067300" cy="3800475"/>
            <wp:effectExtent l="19050" t="19050" r="19050" b="28575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99" cy="38030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0B8A0" w14:textId="6C69F71C" w:rsidR="006D66A3" w:rsidRDefault="006D66A3" w:rsidP="006D66A3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39E6DB" wp14:editId="2E0FA722">
                <wp:simplePos x="0" y="0"/>
                <wp:positionH relativeFrom="margin">
                  <wp:posOffset>2309495</wp:posOffset>
                </wp:positionH>
                <wp:positionV relativeFrom="paragraph">
                  <wp:posOffset>1477645</wp:posOffset>
                </wp:positionV>
                <wp:extent cx="962025" cy="571500"/>
                <wp:effectExtent l="0" t="0" r="695325" b="381000"/>
                <wp:wrapNone/>
                <wp:docPr id="172747628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113728"/>
                            <a:gd name="adj2" fmla="val 1033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32688" w14:textId="77777777" w:rsidR="006D66A3" w:rsidRPr="001145E4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E6DB" id="_x0000_s1042" type="#_x0000_t62" style="position:absolute;left:0;text-align:left;margin-left:181.85pt;margin-top:116.35pt;width:75.75pt;height: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7/t5wIAAJQGAAAOAAAAZHJzL2Uyb0RvYy54bWysVdlOGzEUfa/Uf7D8XmbJBhETFIVSVaIQ&#10;ARXPju3JTOWttrP163vtmUwSQKWq+uLYc7dzz11yebWVAq25dbVWBc7OUoy4oprValng7083n84x&#10;cp4oRoRWvMA77vDV5OOHy40Z81xXWjBuEThRbrwxBa68N+MkcbTikrgzbbgCYamtJB6edpkwSzbg&#10;XYokT9NhstGWGaspdw6+XjdCPIn+y5JTf1+WjnskCgzYfDxtPBfhTCaXZLy0xFQ1bWGQf0AhSa0g&#10;aOfqmniCVrZ+5UrW1GqnS39GtUx0WdaUxxwgmyx9kc1jRQyPuQA5znQ0uf/nlt6tH83cAg0b48YO&#10;riGLbWll+AV8aBvJ2nVk8a1HFD5eDPM0H2BEQTQYZYM0kpkcjI11/gvXEoVLgTecLfmDXin2AFWZ&#10;ESH0ykfOyPrW+UgeQ4pI6BLCfmQYlVJALdZEoCzrjfLztlhHSvmJUtrr9fuvlXonSsPhcBR0AGgb&#10;F257qAGE06JmN7UQ8RH6kM+ERQADcFHKlY8xwOpEU6j3jBfLPKYrVvKbZo1DYK3jLfZ8iBXBnTiv&#10;OGGfFUN+Z4AdBZOE0abAkjOMBIfBC7fYyp7U4m80AX5AnByqHm9+J3jIQ6gHXqKaQZ0b0B24YyKy&#10;mI+rCOPvpRMdBs8lMNv5bh28RXLWFqnVD6Y8znNnnDbR/2TcWcTIWvnOWNZK27ccCN9FbvT3JDXU&#10;BJb8drEFbmDdxU4Inxaa7eYWWd0sGGfoTQ1df0ucnxMLXQy7B7akv4ejFBpqR0VtMKq0/fXyW9CD&#10;AQcJFBk2U4HdzxWxUHLxVcHoX2T9flhl8dEfjHJ42GPJ4liiVnKmoXVhngBVvAZ9L/bX0mr5DEt0&#10;GqKCiCgKsQGgt/vHzDcbE9Yw5dNpVIP1ZYi/VY+GBueB4DBFT9tnYk078h52xZ3eb7F24JrZO+gG&#10;S6WnK6/L2gfhgc/2AasPbie79fgdtQ5/JpPfAAAA//8DAFBLAwQUAAYACAAAACEA7OPrLN8AAAAL&#10;AQAADwAAAGRycy9kb3ducmV2LnhtbEyPwU7DQAxE70j8w8pIXBDddKOEKmRTISQOCDhQ+AA3MUlo&#10;1huy2zT8PeYEN9szGr8pt4sb1ExT6D1bWK8SUMS1b3puLby/PVxvQIWI3ODgmSx8U4BtdX5WYtH4&#10;E7/SvIutkhAOBVroYhwLrUPdkcOw8iOxaB9+chhlnVrdTHiScDdokyS5dtizfOhwpPuO6sPu6Cx8&#10;XuWUvHzRY/902OD8nBsfM2ft5cVydwsq0hL/zPCLL+hQCdPeH7kJarCQ5umNWC2Y1MggjmydGVB7&#10;kYxcdFXq/x2qHwAAAP//AwBQSwECLQAUAAYACAAAACEAtoM4kv4AAADhAQAAEwAAAAAAAAAAAAAA&#10;AAAAAAAAW0NvbnRlbnRfVHlwZXNdLnhtbFBLAQItABQABgAIAAAAIQA4/SH/1gAAAJQBAAALAAAA&#10;AAAAAAAAAAAAAC8BAABfcmVscy8ucmVsc1BLAQItABQABgAIAAAAIQBN/7/t5wIAAJQGAAAOAAAA&#10;AAAAAAAAAAAAAC4CAABkcnMvZTJvRG9jLnhtbFBLAQItABQABgAIAAAAIQDs4+ss3wAAAAsBAAAP&#10;AAAAAAAAAAAAAAAAAEEFAABkcnMvZG93bnJldi54bWxQSwUGAAAAAAQABADzAAAATQYAAAAA&#10;" adj="35365,33122" fillcolor="#ffc000 [3207]" strokecolor="#747070 [1614]" strokeweight="1pt">
                <v:textbox>
                  <w:txbxContent>
                    <w:p w14:paraId="32832688" w14:textId="77777777" w:rsidR="006D66A3" w:rsidRPr="001145E4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A412B" wp14:editId="08A9D75C">
                <wp:simplePos x="0" y="0"/>
                <wp:positionH relativeFrom="margin">
                  <wp:posOffset>4157345</wp:posOffset>
                </wp:positionH>
                <wp:positionV relativeFrom="paragraph">
                  <wp:posOffset>772795</wp:posOffset>
                </wp:positionV>
                <wp:extent cx="715645" cy="408305"/>
                <wp:effectExtent l="76200" t="0" r="27305" b="715645"/>
                <wp:wrapNone/>
                <wp:docPr id="79055029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B12DF" w14:textId="77777777" w:rsidR="006D66A3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A412B" id="_x0000_s1043" type="#_x0000_t62" style="position:absolute;left:0;text-align:left;margin-left:327.35pt;margin-top:60.85pt;width:56.35pt;height:32.1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Hf6wIAAJQGAAAOAAAAZHJzL2Uyb0RvYy54bWysVdlOGzEUfa/Uf7D8DjMTstCICYrSUlWi&#10;gICKZ8dLZipvtZ2tX99rz5IAVamq5sGxffdzfc9cXO6URBvufG10iYvTHCOuqWG1XpX42+PVyTlG&#10;PhDNiDSal3jPPb6cvX93sbVTPjCVkYw7BE60n25tiasQ7DTLPK24Iv7UWK5BKIxTJMDRrTLmyBa8&#10;K5kN8nycbY1j1hnKvYfbj40Qz5J/ITgNt0J4HpAsMeQW0urSuoxrNrsg05Ujtqppmwb5hywUqTUE&#10;7V19JIGgtatfuVI1dcYbEU6pUZkRoqY81QDVFPmLah4qYnmqBcDxtofJ/z+39GbzYO8cwLC1fuph&#10;G6vYCafiP+SHdgmsfQ8W3wVE4XJSjMbDEUYURMP8/CwfRTCzg7F1PnzmRqG4KfGWsxW/N2vN7qEr&#10;CyKlWYeEGdlc+5DAY0gTBa+EsO8FRkJJ6MWGSHQymuTjcdusI6XBsdKgGAzPitdKZ8dKxXg8nrSJ&#10;tnEh5S7VmIQ3smZXtZTpEN8hX0iHIA3Ii1Kuw7C1f6Yp9VvGy9UglSvX6qthjcNRDr/OXRcrofjM&#10;ecUJ+6QZCnsL6GiYJIy2JVacYSQ5DF7cpaccSC3/RhOKjhlnh66nXdhLHuuQ+p4LVDPoc5N0GsiX&#10;QBSpHl8Rxt8qJzmMngUg2/tuHXSFH4OcGglZtvrRlKd57o3zJvqfjHuLFNno0BurWhv3Owcy9JEb&#10;/Q6kBpqIUtgtd4AN0F168vFqadj+ziFnGoLxll7V8OqviQ93xMErBu4Blgy3sAhpoHdU1hajyrif&#10;L++iHgw4SKDJwEwl9j/WxEHL5RcNo/+hGA4jlaXDcDQZwMEdS5bHEr1WCwNPF+YJskrbqB9ktxXO&#10;qCcg0XmMCiKiKcSGBIPrDovQMCbQMOXzeVID+rIkXOsHS6PzCHCcosfdE3G2HfkAXHFjOhYj0zRw&#10;DUkcdKOlNvN1MKIOUXjAsz0A9cHuGbcen5PW4WMy+wUAAP//AwBQSwMEFAAGAAgAAAAhAGuAzKTg&#10;AAAACwEAAA8AAABkcnMvZG93bnJldi54bWxMj0FPwzAMhe9I/IfISNxYummkU2k6TZO4ICGxMhDH&#10;rDFtWeNUSbaVf485wc32e3r+Xrme3CDOGGLvScN8loFAarztqdWwf328W4GIyZA1gyfU8I0R1tX1&#10;VWkK6y+0w3OdWsEhFAujoUtpLKSMTYfOxJkfkVj79MGZxGtopQ3mwuFukIssU9KZnvhDZ0bcdtgc&#10;65PTUL8/f4XcbfI39fKxpZ07Kvu01/r2Zto8gEg4pT8z/OIzOlTMdPAnslEMGtT9MmcrC4s5D+zI&#10;Vb4EceDLSmUgq1L+71D9AAAA//8DAFBLAQItABQABgAIAAAAIQC2gziS/gAAAOEBAAATAAAAAAAA&#10;AAAAAAAAAAAAAABbQ29udGVudF9UeXBlc10ueG1sUEsBAi0AFAAGAAgAAAAhADj9If/WAAAAlAEA&#10;AAsAAAAAAAAAAAAAAAAALwEAAF9yZWxzLy5yZWxzUEsBAi0AFAAGAAgAAAAhALC90d/rAgAAlAYA&#10;AA4AAAAAAAAAAAAAAAAALgIAAGRycy9lMm9Eb2MueG1sUEsBAi0AFAAGAAgAAAAhAGuAzKTgAAAA&#10;CwEAAA8AAAAAAAAAAAAAAAAARQUAAGRycy9kb3ducmV2LnhtbFBLBQYAAAAABAAEAPMAAABSBgAA&#10;AAA=&#10;" adj="-1526,56685" fillcolor="#ffc000 [3207]" strokecolor="#747070 [1614]" strokeweight="1pt">
                <v:textbox>
                  <w:txbxContent>
                    <w:p w14:paraId="289B12DF" w14:textId="77777777" w:rsidR="006D66A3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7D2B3" wp14:editId="097FC44C">
            <wp:extent cx="5005716" cy="3754287"/>
            <wp:effectExtent l="19050" t="19050" r="23495" b="17780"/>
            <wp:docPr id="1102073228" name="Imagen 110207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3228" name="Imagen 11020732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16" cy="37542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2D239A93" w:rsidR="00106AF4" w:rsidRDefault="001145E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PREDIO POSIBLEMENTE INVADE VÍA PÚBLICA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3A167541" w:rsidR="008E365E" w:rsidRDefault="00106AF4" w:rsidP="006D66A3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0A9D1C21" w14:textId="77777777" w:rsidR="008E365E" w:rsidRDefault="008E365E">
      <w:pPr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br w:type="page"/>
      </w:r>
    </w:p>
    <w:p w14:paraId="7E3D5D15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8E365E">
        <w:rPr>
          <w:rFonts w:ascii="Arial" w:hAnsi="Arial" w:cs="Arial"/>
          <w:sz w:val="22"/>
          <w:szCs w:val="22"/>
          <w:lang w:val="es-CL" w:eastAsia="es-PE"/>
        </w:rPr>
        <w:lastRenderedPageBreak/>
        <w:t>${</w:t>
      </w:r>
      <w:proofErr w:type="spellStart"/>
      <w:r w:rsidRPr="008E365E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8E365E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1328DFB3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221A8D40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8E365E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6FA9A511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5A2E6EB1" w14:textId="77777777" w:rsidR="008E365E" w:rsidRPr="008E365E" w:rsidRDefault="008E365E" w:rsidP="008E365E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8E365E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8E365E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8E365E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2968F1F1" w14:textId="77777777" w:rsidR="00503887" w:rsidRDefault="00503887" w:rsidP="008E365E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496B0" w14:textId="77777777" w:rsidR="00647337" w:rsidRDefault="00647337">
      <w:r>
        <w:separator/>
      </w:r>
    </w:p>
  </w:endnote>
  <w:endnote w:type="continuationSeparator" w:id="0">
    <w:p w14:paraId="5BD79E55" w14:textId="77777777" w:rsidR="00647337" w:rsidRDefault="00647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71319979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0A6010" w:rsidRPr="000A6010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028A725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15A8F" w14:textId="77777777" w:rsidR="00647337" w:rsidRDefault="00647337">
      <w:r>
        <w:separator/>
      </w:r>
    </w:p>
  </w:footnote>
  <w:footnote w:type="continuationSeparator" w:id="0">
    <w:p w14:paraId="0ABA4598" w14:textId="77777777" w:rsidR="00647337" w:rsidRDefault="00647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0">
    <w:nsid w:val="20C612B7"/>
    <w:multiLevelType w:val="hybridMultilevel"/>
    <w:tmpl w:val="499EB55C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3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8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2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1"/>
  </w:num>
  <w:num w:numId="2" w16cid:durableId="190384584">
    <w:abstractNumId w:val="22"/>
  </w:num>
  <w:num w:numId="3" w16cid:durableId="1636368909">
    <w:abstractNumId w:val="9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3"/>
  </w:num>
  <w:num w:numId="8" w16cid:durableId="1335109853">
    <w:abstractNumId w:val="20"/>
  </w:num>
  <w:num w:numId="9" w16cid:durableId="525025086">
    <w:abstractNumId w:val="30"/>
  </w:num>
  <w:num w:numId="10" w16cid:durableId="241913354">
    <w:abstractNumId w:val="21"/>
  </w:num>
  <w:num w:numId="11" w16cid:durableId="948004030">
    <w:abstractNumId w:val="5"/>
  </w:num>
  <w:num w:numId="12" w16cid:durableId="92940397">
    <w:abstractNumId w:val="27"/>
  </w:num>
  <w:num w:numId="13" w16cid:durableId="316543497">
    <w:abstractNumId w:val="32"/>
  </w:num>
  <w:num w:numId="14" w16cid:durableId="750271525">
    <w:abstractNumId w:val="14"/>
  </w:num>
  <w:num w:numId="15" w16cid:durableId="839539347">
    <w:abstractNumId w:val="29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6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7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4"/>
  </w:num>
  <w:num w:numId="28" w16cid:durableId="482115122">
    <w:abstractNumId w:val="18"/>
  </w:num>
  <w:num w:numId="29" w16cid:durableId="467674121">
    <w:abstractNumId w:val="28"/>
  </w:num>
  <w:num w:numId="30" w16cid:durableId="2050181005">
    <w:abstractNumId w:val="8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5"/>
  </w:num>
  <w:num w:numId="34" w16cid:durableId="818037405">
    <w:abstractNumId w:val="13"/>
  </w:num>
  <w:num w:numId="35" w16cid:durableId="11361397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3891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189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6010"/>
    <w:rsid w:val="000A7ABD"/>
    <w:rsid w:val="000A7C07"/>
    <w:rsid w:val="000A7D84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5E4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80C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86BBE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2248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EE5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2B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47337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576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66A3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3DF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581C"/>
    <w:rsid w:val="00896286"/>
    <w:rsid w:val="008965F1"/>
    <w:rsid w:val="00897C6F"/>
    <w:rsid w:val="008A0047"/>
    <w:rsid w:val="008A1564"/>
    <w:rsid w:val="008A1878"/>
    <w:rsid w:val="008A1D6F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365E"/>
    <w:rsid w:val="008E48CD"/>
    <w:rsid w:val="008E5753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2F4C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0B1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5600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E7E5C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778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0A6010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330</TotalTime>
  <Pages>7</Pages>
  <Words>490</Words>
  <Characters>2699</Characters>
  <Application>Microsoft Office Word</Application>
  <DocSecurity>0</DocSecurity>
  <Lines>22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26</cp:revision>
  <cp:lastPrinted>2025-05-03T06:31:00Z</cp:lastPrinted>
  <dcterms:created xsi:type="dcterms:W3CDTF">2025-03-27T04:55:00Z</dcterms:created>
  <dcterms:modified xsi:type="dcterms:W3CDTF">2025-09-19T17:49:00Z</dcterms:modified>
</cp:coreProperties>
</file>