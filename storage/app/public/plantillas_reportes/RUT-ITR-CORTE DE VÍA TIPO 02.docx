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06F1745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1DAE380F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23F99436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527E8D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2E507808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527E8D" w:rsidRPr="00527E8D">
              <w:rPr>
                <w:highlight w:val="green"/>
              </w:rPr>
              <w:t>${</w:t>
            </w:r>
            <w:proofErr w:type="spellStart"/>
            <w:r w:rsidR="00527E8D" w:rsidRPr="00527E8D">
              <w:rPr>
                <w:highlight w:val="green"/>
              </w:rPr>
              <w:t>lcl</w:t>
            </w:r>
            <w:proofErr w:type="spellEnd"/>
            <w:r w:rsidR="00527E8D" w:rsidRPr="00527E8D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17EDCDA9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527E8D" w:rsidRPr="00527E8D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00A4D69B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29D22AEA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22FCDB71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158EB956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4E3045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4E304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4E304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4E304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614ACD" w:rsidRPr="00614ACD">
              <w:rPr>
                <w:rFonts w:ascii="Tahoma" w:hAnsi="Tahoma" w:cs="Tahoma"/>
                <w:b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433E0300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4E3045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4E304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4E304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4E304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614ACD" w:rsidRPr="00614ACD">
              <w:rPr>
                <w:rFonts w:ascii="Tahoma" w:hAnsi="Tahoma" w:cs="Tahoma"/>
                <w:b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79B3005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527E8D" w:rsidRPr="00527E8D">
              <w:rPr>
                <w:highlight w:val="green"/>
              </w:rPr>
              <w:t>${</w:t>
            </w:r>
            <w:proofErr w:type="spellStart"/>
            <w:r w:rsidR="00527E8D" w:rsidRPr="00527E8D">
              <w:rPr>
                <w:highlight w:val="green"/>
              </w:rPr>
              <w:t>lcl</w:t>
            </w:r>
            <w:proofErr w:type="spellEnd"/>
            <w:r w:rsidR="00527E8D" w:rsidRPr="00527E8D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4EA58929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3B63013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2D526C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2D526C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2D526C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2D526C">
              <w:rPr>
                <w:rFonts w:ascii="Tahoma" w:hAnsi="Tahoma" w:cs="Tahoma"/>
                <w:bCs/>
                <w:sz w:val="20"/>
                <w:szCs w:val="20"/>
              </w:rPr>
              <w:t>}.</w:t>
            </w:r>
            <w:r w:rsidR="00614ACD" w:rsidRPr="00614ACD">
              <w:rPr>
                <w:rFonts w:ascii="Tahoma" w:hAnsi="Tahoma" w:cs="Tahoma"/>
                <w:sz w:val="20"/>
                <w:szCs w:val="20"/>
                <w:highlight w:val="magenta"/>
                <w:lang w:val="en-US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3B91A977" w14:textId="77777777" w:rsidR="00614ACD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6AEA5A28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0BD2D4CF" w14:textId="77777777" w:rsidR="00106AF4" w:rsidRDefault="00106AF4" w:rsidP="00614ACD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5B7078DF" w14:textId="7AC198DC" w:rsidR="00614ACD" w:rsidRPr="00364196" w:rsidRDefault="00614ACD" w:rsidP="00614ACD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614ACD">
              <w:rPr>
                <w:rFonts w:ascii="Tahoma" w:hAnsi="Tahoma" w:cs="Tahoma"/>
                <w:sz w:val="20"/>
                <w:szCs w:val="20"/>
                <w:highlight w:val="magenta"/>
                <w:lang w:val="es-PE"/>
              </w:rPr>
              <w:t>Ing. Andrés Agurto</w:t>
            </w:r>
            <w:r w:rsidRPr="00614ACD">
              <w:rPr>
                <w:rFonts w:ascii="Tahoma" w:hAnsi="Tahoma" w:cs="Tahoma"/>
                <w:sz w:val="20"/>
                <w:szCs w:val="20"/>
                <w:lang w:val="es-PE"/>
              </w:rPr>
              <w:t>.</w:t>
            </w: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3DA3415" w14:textId="77777777" w:rsidR="00106AF4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4D9DEF4" w14:textId="7C4A8D65" w:rsidR="00614ACD" w:rsidRPr="00364196" w:rsidRDefault="00614ACD" w:rsidP="00614ACD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14ACD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Agurto.</w:t>
            </w:r>
          </w:p>
        </w:tc>
      </w:tr>
      <w:tr w:rsidR="002D526C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2DCE302F" w:rsidR="002D526C" w:rsidRPr="00D057EA" w:rsidRDefault="002D526C" w:rsidP="002D526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614ACD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175C38AD" w:rsidR="002D526C" w:rsidRPr="00D057EA" w:rsidRDefault="002D526C" w:rsidP="002D526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425E5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425E5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425E5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8425E5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68707C05" w:rsidR="002D526C" w:rsidRPr="00D057EA" w:rsidRDefault="002D526C" w:rsidP="002D526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425E5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425E5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425E5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8425E5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737829E8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926EC">
              <w:rPr>
                <w:rFonts w:ascii="Tahoma" w:hAnsi="Tahoma" w:cs="Tahoma"/>
                <w:spacing w:val="-4"/>
                <w:sz w:val="18"/>
                <w:szCs w:val="18"/>
              </w:rPr>
              <w:t>Jazhiel Cerna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1795AB4B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527E8D" w:rsidRPr="00527E8D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527E8D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527E8D" w:rsidRPr="00527E8D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527E8D" w:rsidRPr="00527E8D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527E8D" w:rsidRPr="00527E8D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15692D5B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0E60BBF3" w:rsidR="00106AF4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e coordin</w:t>
      </w:r>
      <w:r>
        <w:rPr>
          <w:rFonts w:ascii="Tahoma" w:hAnsi="Tahoma" w:cs="Tahoma"/>
          <w:iCs/>
          <w:sz w:val="22"/>
          <w:szCs w:val="22"/>
          <w:lang w:val="es-PE"/>
        </w:rPr>
        <w:t>o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en campo con </w:t>
      </w:r>
      <w:r w:rsidR="00106AF4" w:rsidRPr="00410B37">
        <w:rPr>
          <w:rFonts w:ascii="Tahoma" w:hAnsi="Tahoma" w:cs="Tahoma"/>
          <w:iCs/>
          <w:noProof/>
          <w:sz w:val="22"/>
          <w:szCs w:val="22"/>
          <w:lang w:val="es-PE"/>
        </w:rPr>
        <w:t>el cliente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(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</w:t>
      </w:r>
      <w:proofErr w:type="spellStart"/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cliente_nombre</w:t>
      </w:r>
      <w:proofErr w:type="spellEnd"/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}</w:t>
      </w:r>
      <w:r w:rsidR="00EF51FA">
        <w:rPr>
          <w:rFonts w:ascii="Tahoma" w:hAnsi="Tahoma" w:cs="Tahoma"/>
          <w:iCs/>
          <w:noProof/>
          <w:sz w:val="22"/>
          <w:szCs w:val="22"/>
          <w:lang w:val="es-PE"/>
        </w:rPr>
        <w:t>)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EF51FA">
        <w:rPr>
          <w:rFonts w:ascii="Tahoma" w:hAnsi="Tahoma" w:cs="Tahoma"/>
          <w:iCs/>
          <w:sz w:val="22"/>
          <w:szCs w:val="22"/>
          <w:lang w:val="es-PE"/>
        </w:rPr>
        <w:t>número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CEL:</w:t>
      </w:r>
      <w:r w:rsidR="00EF51FA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${num_celular}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7777777" w:rsidR="00106AF4" w:rsidRPr="00614ACD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highlight w:val="yellow"/>
          <w:lang w:val="es-PE"/>
        </w:rPr>
      </w:pP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Técnicamente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no es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factible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la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atención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,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ya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que la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vía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del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solicitante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no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está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definida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o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habilitada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>.</w:t>
      </w:r>
    </w:p>
    <w:p w14:paraId="435AE8C9" w14:textId="3048AED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${tiene_nicho}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</w:t>
      </w:r>
      <w:r w:rsidR="00E926EC">
        <w:rPr>
          <w:rFonts w:ascii="Tahoma" w:hAnsi="Tahoma" w:cs="Tahoma"/>
          <w:iCs/>
          <w:sz w:val="22"/>
          <w:szCs w:val="22"/>
          <w:lang w:val="es-PE"/>
        </w:rPr>
        <w:t>fachada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63189723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F03446" w:rsidRPr="00614ACD">
        <w:rPr>
          <w:rFonts w:ascii="Tahoma" w:hAnsi="Tahoma" w:cs="Tahoma"/>
          <w:iCs/>
          <w:sz w:val="22"/>
          <w:szCs w:val="22"/>
          <w:highlight w:val="yellow"/>
          <w:lang w:val="es-PE"/>
        </w:rPr>
        <w:t>11</w:t>
      </w:r>
      <w:r w:rsidR="001F09C5" w:rsidRPr="00614ACD">
        <w:rPr>
          <w:rFonts w:ascii="Tahoma" w:hAnsi="Tahoma" w:cs="Tahoma"/>
          <w:iCs/>
          <w:sz w:val="22"/>
          <w:szCs w:val="22"/>
          <w:highlight w:val="yellow"/>
          <w:lang w:val="es-PE"/>
        </w:rPr>
        <w:t>0</w:t>
      </w:r>
      <w:r w:rsidRPr="00614ACD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40DD2B70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</w:t>
      </w:r>
      <w:r w:rsidR="00527E8D">
        <w:rPr>
          <w:rFonts w:ascii="Arial" w:hAnsi="Arial" w:cs="Arial"/>
          <w:sz w:val="22"/>
          <w:szCs w:val="22"/>
        </w:rPr>
        <w:t>ó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4E94C3A0" w14:textId="0C958AF9" w:rsidR="00106AF4" w:rsidRPr="00614ACD" w:rsidRDefault="00844126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>${descripcion_trabajo}</w:t>
      </w:r>
      <w:r w:rsidR="00614ACD" w:rsidRPr="00614ACD"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 xml:space="preserve"> 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5EA59EF9" w:rsidR="00106AF4" w:rsidRDefault="007A304B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5AA71E16">
                <wp:simplePos x="0" y="0"/>
                <wp:positionH relativeFrom="margin">
                  <wp:posOffset>82208</wp:posOffset>
                </wp:positionH>
                <wp:positionV relativeFrom="paragraph">
                  <wp:posOffset>1086040</wp:posOffset>
                </wp:positionV>
                <wp:extent cx="934871" cy="573206"/>
                <wp:effectExtent l="0" t="0" r="951230" b="608330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71" cy="573206"/>
                        </a:xfrm>
                        <a:prstGeom prst="wedgeRoundRectCallout">
                          <a:avLst>
                            <a:gd name="adj1" fmla="val 143429"/>
                            <a:gd name="adj2" fmla="val 146398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942CD" w14:textId="463B5935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844126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9AA6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0" o:spid="_x0000_s1026" type="#_x0000_t62" style="position:absolute;margin-left:6.45pt;margin-top:85.5pt;width:73.6pt;height:45.1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" adj="41781,42422" fillcolor="#ffc000 [3207]" strokecolor="white [3212]" strokeweight="1pt">
                <v:textbox>
                  <w:txbxContent>
                    <w:p w14:paraId="200942CD" w14:textId="463B5935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844126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${llave}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5079C367">
                <wp:simplePos x="0" y="0"/>
                <wp:positionH relativeFrom="column">
                  <wp:posOffset>1457960</wp:posOffset>
                </wp:positionH>
                <wp:positionV relativeFrom="paragraph">
                  <wp:posOffset>2480310</wp:posOffset>
                </wp:positionV>
                <wp:extent cx="164465" cy="285750"/>
                <wp:effectExtent l="57150" t="38100" r="64135" b="38100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0357">
                          <a:off x="0" y="0"/>
                          <a:ext cx="16446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97665" id="Rectángulo 2" o:spid="_x0000_s1026" style="position:absolute;margin-left:114.8pt;margin-top:195.3pt;width:12.95pt;height:22.5pt;rotation:-1015418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" fillcolor="white [3212]" strokecolor="red" strokeweight="1pt"/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A864113">
                <wp:simplePos x="0" y="0"/>
                <wp:positionH relativeFrom="margin">
                  <wp:posOffset>2223770</wp:posOffset>
                </wp:positionH>
                <wp:positionV relativeFrom="paragraph">
                  <wp:posOffset>3171190</wp:posOffset>
                </wp:positionV>
                <wp:extent cx="683260" cy="365760"/>
                <wp:effectExtent l="590550" t="438150" r="21590" b="15240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365760"/>
                        </a:xfrm>
                        <a:prstGeom prst="wedgeRoundRectCallout">
                          <a:avLst>
                            <a:gd name="adj1" fmla="val -130370"/>
                            <a:gd name="adj2" fmla="val -1575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AA734A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7" type="#_x0000_t62" style="position:absolute;margin-left:175.1pt;margin-top:249.7pt;width:53.8pt;height:28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" adj="-17360,-23229" fillcolor="#ffc000 [3207]" strokecolor="white [3212]" strokeweight="1pt">
                <v:textbox>
                  <w:txbxContent>
                    <w:p w14:paraId="6AA0D224" w14:textId="7B9A88B9" w:rsidR="003A0B36" w:rsidRPr="00AA734A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CF7A0F" wp14:editId="77AEA631">
                <wp:simplePos x="0" y="0"/>
                <wp:positionH relativeFrom="column">
                  <wp:posOffset>1120775</wp:posOffset>
                </wp:positionH>
                <wp:positionV relativeFrom="paragraph">
                  <wp:posOffset>2403453</wp:posOffset>
                </wp:positionV>
                <wp:extent cx="358775" cy="421005"/>
                <wp:effectExtent l="26035" t="12065" r="0" b="10160"/>
                <wp:wrapNone/>
                <wp:docPr id="158108051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7DC5D" w14:textId="77777777" w:rsidR="00D1262A" w:rsidRPr="00D1262A" w:rsidRDefault="00D1262A" w:rsidP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F7A0F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8" type="#_x0000_t202" style="position:absolute;margin-left:88.25pt;margin-top:189.25pt;width:28.25pt;height:33.15pt;rotation:4219886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" filled="f" stroked="f" strokeweight=".5pt">
                <v:textbox>
                  <w:txbxContent>
                    <w:p w14:paraId="07F7DC5D" w14:textId="77777777" w:rsidR="00D1262A" w:rsidRPr="00D1262A" w:rsidRDefault="00D1262A" w:rsidP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A75BB0" wp14:editId="2E6B3E4F">
                <wp:simplePos x="0" y="0"/>
                <wp:positionH relativeFrom="column">
                  <wp:posOffset>905634</wp:posOffset>
                </wp:positionH>
                <wp:positionV relativeFrom="paragraph">
                  <wp:posOffset>1840842</wp:posOffset>
                </wp:positionV>
                <wp:extent cx="358775" cy="421148"/>
                <wp:effectExtent l="26035" t="12065" r="0" b="10160"/>
                <wp:wrapNone/>
                <wp:docPr id="53269154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3F127" w14:textId="7DEC9997" w:rsidR="00D1262A" w:rsidRPr="00D1262A" w:rsidRDefault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5BB0" id="_x0000_s1029" type="#_x0000_t202" style="position:absolute;margin-left:71.3pt;margin-top:144.95pt;width:28.25pt;height:33.15pt;rotation:421988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Yqd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R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" filled="f" stroked="f" strokeweight=".5pt">
                <v:textbox>
                  <w:txbxContent>
                    <w:p w14:paraId="4C73F127" w14:textId="7DEC9997" w:rsidR="00D1262A" w:rsidRPr="00D1262A" w:rsidRDefault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BB9936" wp14:editId="56387FCB">
                <wp:simplePos x="0" y="0"/>
                <wp:positionH relativeFrom="column">
                  <wp:posOffset>880745</wp:posOffset>
                </wp:positionH>
                <wp:positionV relativeFrom="paragraph">
                  <wp:posOffset>2037715</wp:posOffset>
                </wp:positionV>
                <wp:extent cx="295275" cy="703580"/>
                <wp:effectExtent l="57150" t="38100" r="47625" b="39370"/>
                <wp:wrapNone/>
                <wp:docPr id="201052080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7035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A88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69.35pt;margin-top:160.45pt;width:23.25pt;height:55.4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" strokecolor="#7030a0" strokeweight="2.25pt">
                <v:stroke startarrow="block" endarrow="block" joinstyle="miter"/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12D09DC9">
                <wp:simplePos x="0" y="0"/>
                <wp:positionH relativeFrom="margin">
                  <wp:posOffset>4900295</wp:posOffset>
                </wp:positionH>
                <wp:positionV relativeFrom="paragraph">
                  <wp:posOffset>2580640</wp:posOffset>
                </wp:positionV>
                <wp:extent cx="790575" cy="276225"/>
                <wp:effectExtent l="95250" t="800100" r="28575" b="2857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59039"/>
                            <a:gd name="adj2" fmla="val -31246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38E8161B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02D6" id="Bocadillo: rectángulo con esquinas redondeadas 32" o:spid="_x0000_s1030" type="#_x0000_t62" style="position:absolute;margin-left:385.85pt;margin-top:203.2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" adj="-1952,-56692" fillcolor="#ffc000 [3207]" strokecolor="white [3212]" strokeweight="1pt">
                <v:textbox>
                  <w:txbxContent>
                    <w:p w14:paraId="64288F8D" w14:textId="38E8161B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09C9489B">
            <wp:extent cx="5715000" cy="4049887"/>
            <wp:effectExtent l="0" t="0" r="0" b="8255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30" cy="406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7AE6E0E7" w:rsidR="00106AF4" w:rsidRDefault="00106AF4" w:rsidP="00E4108A">
      <w:pPr>
        <w:rPr>
          <w:lang w:val="es-PE"/>
        </w:rPr>
      </w:pP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3093EE08" w:rsidR="00FA7F1E" w:rsidRDefault="007A304B" w:rsidP="007A304B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0F508831">
                <wp:simplePos x="0" y="0"/>
                <wp:positionH relativeFrom="margin">
                  <wp:posOffset>4490720</wp:posOffset>
                </wp:positionH>
                <wp:positionV relativeFrom="paragraph">
                  <wp:posOffset>3106420</wp:posOffset>
                </wp:positionV>
                <wp:extent cx="590550" cy="371475"/>
                <wp:effectExtent l="285750" t="1047750" r="19050" b="2857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92139"/>
                            <a:gd name="adj2" fmla="val -31180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5F9BBA46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1" type="#_x0000_t62" style="position:absolute;left:0;text-align:left;margin-left:353.6pt;margin-top:244.6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" adj="-9102,-56549" fillcolor="#ffc000 [3207]" strokecolor="white [3212]" strokeweight="1pt">
                <v:textbox>
                  <w:txbxContent>
                    <w:p w14:paraId="4851B366" w14:textId="5F9BBA46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22A811E9">
                <wp:simplePos x="0" y="0"/>
                <wp:positionH relativeFrom="margin">
                  <wp:posOffset>2052320</wp:posOffset>
                </wp:positionH>
                <wp:positionV relativeFrom="paragraph">
                  <wp:posOffset>3677920</wp:posOffset>
                </wp:positionV>
                <wp:extent cx="685800" cy="379095"/>
                <wp:effectExtent l="457200" t="609600" r="19050" b="2095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79095"/>
                        </a:xfrm>
                        <a:prstGeom prst="wedgeRoundRectCallout">
                          <a:avLst>
                            <a:gd name="adj1" fmla="val -109741"/>
                            <a:gd name="adj2" fmla="val -19904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5" type="#_x0000_t62" style="position:absolute;left:0;text-align:left;margin-left:161.6pt;margin-top:289.6pt;width:54pt;height:29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" adj="-12904,-32194" fillcolor="#ffc000 [3207]" strokecolor="white [3212]" strokeweight="1pt">
                <v:textbox>
                  <w:txbxContent>
                    <w:p w14:paraId="1CB78ABA" w14:textId="777777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C5CE1A" wp14:editId="3EF60FB4">
                <wp:simplePos x="0" y="0"/>
                <wp:positionH relativeFrom="column">
                  <wp:posOffset>1255248</wp:posOffset>
                </wp:positionH>
                <wp:positionV relativeFrom="paragraph">
                  <wp:posOffset>2841815</wp:posOffset>
                </wp:positionV>
                <wp:extent cx="358775" cy="421005"/>
                <wp:effectExtent l="6985" t="0" r="0" b="0"/>
                <wp:wrapNone/>
                <wp:docPr id="180595193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566176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085FE" w14:textId="77777777" w:rsidR="00FA7F1E" w:rsidRPr="00AA734A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AA734A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CE1A" id="_x0000_s1036" type="#_x0000_t202" style="position:absolute;left:0;text-align:left;margin-left:98.85pt;margin-top:223.75pt;width:28.25pt;height:33.15pt;rotation:4987482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" filled="f" stroked="f" strokeweight=".5pt">
                <v:textbox>
                  <w:txbxContent>
                    <w:p w14:paraId="661085FE" w14:textId="77777777" w:rsidR="00FA7F1E" w:rsidRPr="00AA734A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AA734A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4145E9" wp14:editId="68F363B7">
                <wp:simplePos x="0" y="0"/>
                <wp:positionH relativeFrom="column">
                  <wp:posOffset>1083945</wp:posOffset>
                </wp:positionH>
                <wp:positionV relativeFrom="paragraph">
                  <wp:posOffset>2132330</wp:posOffset>
                </wp:positionV>
                <wp:extent cx="358775" cy="421005"/>
                <wp:effectExtent l="6985" t="0" r="0" b="0"/>
                <wp:wrapNone/>
                <wp:docPr id="87497853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286895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14382" w14:textId="77777777" w:rsidR="00FA7F1E" w:rsidRPr="00AA734A" w:rsidRDefault="00FA7F1E" w:rsidP="00FA7F1E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AA734A"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45E9" id="_x0000_s1037" type="#_x0000_t202" style="position:absolute;left:0;text-align:left;margin-left:85.35pt;margin-top:167.9pt;width:28.25pt;height:33.15pt;rotation:4682433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" filled="f" stroked="f" strokeweight=".5pt">
                <v:textbox>
                  <w:txbxContent>
                    <w:p w14:paraId="22F14382" w14:textId="77777777" w:rsidR="00FA7F1E" w:rsidRPr="00AA734A" w:rsidRDefault="00FA7F1E" w:rsidP="00FA7F1E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AA734A"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0B6D63" wp14:editId="5A4C64F0">
                <wp:simplePos x="0" y="0"/>
                <wp:positionH relativeFrom="column">
                  <wp:posOffset>1071244</wp:posOffset>
                </wp:positionH>
                <wp:positionV relativeFrom="paragraph">
                  <wp:posOffset>2325370</wp:posOffset>
                </wp:positionV>
                <wp:extent cx="228600" cy="836295"/>
                <wp:effectExtent l="57150" t="38100" r="57150" b="40005"/>
                <wp:wrapNone/>
                <wp:docPr id="85180946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8362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85D03" id="Conector recto de flecha 5" o:spid="_x0000_s1026" type="#_x0000_t32" style="position:absolute;margin-left:84.35pt;margin-top:183.1pt;width:18pt;height:65.8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" strokecolor="yellow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01B1A4EA">
                <wp:simplePos x="0" y="0"/>
                <wp:positionH relativeFrom="column">
                  <wp:posOffset>1510157</wp:posOffset>
                </wp:positionH>
                <wp:positionV relativeFrom="paragraph">
                  <wp:posOffset>2809241</wp:posOffset>
                </wp:positionV>
                <wp:extent cx="135820" cy="286190"/>
                <wp:effectExtent l="57150" t="38100" r="36195" b="38100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39589">
                          <a:off x="0" y="0"/>
                          <a:ext cx="135820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0DCC" id="Rectángulo 2" o:spid="_x0000_s1026" style="position:absolute;margin-left:118.9pt;margin-top:221.2pt;width:10.7pt;height:22.55pt;rotation:-1049025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" fillcolor="white [3212]" strokecolor="red" strokeweight="1pt"/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561887FC">
            <wp:extent cx="5295900" cy="4856686"/>
            <wp:effectExtent l="0" t="0" r="0" b="127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33" cy="48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47A706F9" w14:textId="34D70968" w:rsidR="00106AF4" w:rsidRPr="002660B4" w:rsidRDefault="007A304B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Vía no definida y/o habilitada, se requiere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plano de lotización y 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sección de vía aprobado por la Municipalidad correspondiente. A fin de evaluar posible ampliación de redes BT/</w:t>
      </w:r>
      <w:r w:rsidR="00527E8D" w:rsidRPr="00527E8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527E8D" w:rsidRPr="00527E8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Alim:</w:t>
      </w:r>
      <w:r w:rsidR="00527E8D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="00527E8D" w:rsidRPr="00527E8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3CD772B0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y sección de vía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7F680FBA">
                <wp:simplePos x="0" y="0"/>
                <wp:positionH relativeFrom="margin">
                  <wp:posOffset>2280920</wp:posOffset>
                </wp:positionH>
                <wp:positionV relativeFrom="paragraph">
                  <wp:posOffset>694690</wp:posOffset>
                </wp:positionV>
                <wp:extent cx="749935" cy="247650"/>
                <wp:effectExtent l="0" t="0" r="12065" b="5905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40664"/>
                            <a:gd name="adj2" fmla="val 26120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8" type="#_x0000_t61" style="position:absolute;left:0;text-align:left;margin-left:179.6pt;margin-top:54.7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" adj="19583,67220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3600BB7B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22DFD7A" w:rsidR="00106AF4" w:rsidRDefault="00614ACD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6A7048" wp14:editId="04151461">
                <wp:simplePos x="0" y="0"/>
                <wp:positionH relativeFrom="margin">
                  <wp:posOffset>2659361</wp:posOffset>
                </wp:positionH>
                <wp:positionV relativeFrom="paragraph">
                  <wp:posOffset>392648</wp:posOffset>
                </wp:positionV>
                <wp:extent cx="1155510" cy="409433"/>
                <wp:effectExtent l="1295400" t="0" r="26035" b="353060"/>
                <wp:wrapNone/>
                <wp:docPr id="116373209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510" cy="409433"/>
                        </a:xfrm>
                        <a:prstGeom prst="wedgeRoundRectCallout">
                          <a:avLst>
                            <a:gd name="adj1" fmla="val -158233"/>
                            <a:gd name="adj2" fmla="val 12920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16DE7" w14:textId="4096348E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Viene de la Sed</w:t>
                            </w:r>
                            <w:r w:rsidR="000F32C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${sed}</w:t>
                            </w: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LL</w:t>
                            </w:r>
                            <w:r w:rsidR="000F32C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7048" id="Bocadillo: rectángulo con esquinas redondeadas 43" o:spid="_x0000_s1036" type="#_x0000_t62" style="position:absolute;left:0;text-align:left;margin-left:209.4pt;margin-top:30.9pt;width:91pt;height:32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" adj="-23378,38708" fillcolor="#ffc000 [3207]" strokecolor="#747070 [1614]" strokeweight="1pt">
                <v:textbox>
                  <w:txbxContent>
                    <w:p w14:paraId="6E016DE7" w14:textId="4096348E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Viene de la Sed</w:t>
                      </w:r>
                      <w:r w:rsidR="000F32C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${sed}</w:t>
                      </w: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LL</w:t>
                      </w:r>
                      <w:r w:rsidR="000F32C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-${llave}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15A22D93">
                <wp:simplePos x="0" y="0"/>
                <wp:positionH relativeFrom="margin">
                  <wp:posOffset>1623695</wp:posOffset>
                </wp:positionH>
                <wp:positionV relativeFrom="paragraph">
                  <wp:posOffset>96520</wp:posOffset>
                </wp:positionV>
                <wp:extent cx="952500" cy="362585"/>
                <wp:effectExtent l="323850" t="0" r="19050" b="34226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2585"/>
                        </a:xfrm>
                        <a:prstGeom prst="wedgeRoundRectCallout">
                          <a:avLst>
                            <a:gd name="adj1" fmla="val -79040"/>
                            <a:gd name="adj2" fmla="val 12884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6630B" w14:textId="5086283E" w:rsidR="00614ACD" w:rsidRPr="00614ACD" w:rsidRDefault="001B08C7" w:rsidP="00614ACD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Poste 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#${num_poste</w:t>
                            </w:r>
                            <w:r w:rsidR="008D6B4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0BA02522" w14:textId="02C27437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_x0000_s1037" type="#_x0000_t62" style="position:absolute;left:0;text-align:left;margin-left:127.85pt;margin-top:7.6pt;width:75pt;height:28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" adj="-6273,38630" fillcolor="#ffc000 [3207]" strokecolor="#747070 [1614]" strokeweight="1pt">
                <v:textbox>
                  <w:txbxContent>
                    <w:p w14:paraId="3276630B" w14:textId="5086283E" w:rsidR="00614ACD" w:rsidRPr="00614ACD" w:rsidRDefault="001B08C7" w:rsidP="00614ACD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Poste 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#${num_poste</w:t>
                      </w:r>
                      <w:r w:rsidR="008D6B4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0BA02522" w14:textId="02C27437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AC11415" wp14:editId="782EDA63">
                <wp:simplePos x="0" y="0"/>
                <wp:positionH relativeFrom="margin">
                  <wp:posOffset>2966720</wp:posOffset>
                </wp:positionH>
                <wp:positionV relativeFrom="paragraph">
                  <wp:posOffset>1068070</wp:posOffset>
                </wp:positionV>
                <wp:extent cx="715645" cy="408305"/>
                <wp:effectExtent l="0" t="0" r="370205" b="887095"/>
                <wp:wrapNone/>
                <wp:docPr id="153998825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90671"/>
                            <a:gd name="adj2" fmla="val 25675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591E7" w14:textId="77777777" w:rsidR="007A304B" w:rsidRDefault="007A304B" w:rsidP="007A304B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1415" id="Bocadillo: rectángulo con esquinas redondeadas 45" o:spid="_x0000_s1039" type="#_x0000_t62" style="position:absolute;left:0;text-align:left;margin-left:233.6pt;margin-top:84.1pt;width:56.35pt;height:32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" adj="30385,66259" fillcolor="#ffc000 [3207]" strokecolor="#747070 [1614]" strokeweight="1pt">
                <v:textbox>
                  <w:txbxContent>
                    <w:p w14:paraId="493591E7" w14:textId="77777777" w:rsidR="007A304B" w:rsidRDefault="007A304B" w:rsidP="007A304B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EEF5B2" wp14:editId="1EA44F58">
                <wp:simplePos x="0" y="0"/>
                <wp:positionH relativeFrom="margin">
                  <wp:posOffset>1623695</wp:posOffset>
                </wp:positionH>
                <wp:positionV relativeFrom="paragraph">
                  <wp:posOffset>3487420</wp:posOffset>
                </wp:positionV>
                <wp:extent cx="845185" cy="520700"/>
                <wp:effectExtent l="0" t="209550" r="374015" b="12700"/>
                <wp:wrapNone/>
                <wp:docPr id="76044030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88597"/>
                            <a:gd name="adj2" fmla="val -8443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78895" w14:textId="77777777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Se requiere corte de vía de esta calle</w:t>
                            </w:r>
                          </w:p>
                          <w:p w14:paraId="4D5484BB" w14:textId="4CF9C3B3" w:rsid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F5B2" id="_x0000_s1039" type="#_x0000_t62" style="position:absolute;left:0;text-align:left;margin-left:127.85pt;margin-top:274.6pt;width:66.55pt;height:41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" adj="29937,-7437" fillcolor="#ffc000 [3207]" strokecolor="#747070 [1614]" strokeweight="1pt">
                <v:textbox>
                  <w:txbxContent>
                    <w:p w14:paraId="0C378895" w14:textId="77777777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Se requiere corte de vía de esta calle</w:t>
                      </w:r>
                    </w:p>
                    <w:p w14:paraId="4D5484BB" w14:textId="4CF9C3B3" w:rsid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D381601" wp14:editId="20C28256">
                <wp:simplePos x="0" y="0"/>
                <wp:positionH relativeFrom="column">
                  <wp:posOffset>624205</wp:posOffset>
                </wp:positionH>
                <wp:positionV relativeFrom="paragraph">
                  <wp:posOffset>2814955</wp:posOffset>
                </wp:positionV>
                <wp:extent cx="358775" cy="421005"/>
                <wp:effectExtent l="0" t="0" r="0" b="0"/>
                <wp:wrapNone/>
                <wp:docPr id="1349948608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109AA" w14:textId="130D5D02" w:rsidR="001B08C7" w:rsidRPr="001B08C7" w:rsidRDefault="001B08C7" w:rsidP="001B08C7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81601" id="Cuadro de texto 44" o:spid="_x0000_s1043" type="#_x0000_t202" style="position:absolute;left:0;text-align:left;margin-left:49.15pt;margin-top:221.65pt;width:28.25pt;height:33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" filled="f" stroked="f" strokeweight=".5pt">
                <v:textbox>
                  <w:txbxContent>
                    <w:p w14:paraId="7BB109AA" w14:textId="130D5D02" w:rsidR="001B08C7" w:rsidRPr="001B08C7" w:rsidRDefault="001B08C7" w:rsidP="001B08C7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E298F28" wp14:editId="01D34E5A">
                <wp:simplePos x="0" y="0"/>
                <wp:positionH relativeFrom="column">
                  <wp:posOffset>4408805</wp:posOffset>
                </wp:positionH>
                <wp:positionV relativeFrom="paragraph">
                  <wp:posOffset>2823210</wp:posOffset>
                </wp:positionV>
                <wp:extent cx="358775" cy="421005"/>
                <wp:effectExtent l="0" t="0" r="0" b="0"/>
                <wp:wrapNone/>
                <wp:docPr id="2060262211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8721C3" w14:textId="77777777" w:rsidR="001B08C7" w:rsidRPr="001B08C7" w:rsidRDefault="001B08C7" w:rsidP="001B08C7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8F28" id="_x0000_s1044" type="#_x0000_t202" style="position:absolute;left:0;text-align:left;margin-left:347.15pt;margin-top:222.3pt;width:28.25pt;height:33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" filled="f" stroked="f" strokeweight=".5pt">
                <v:textbox>
                  <w:txbxContent>
                    <w:p w14:paraId="0C8721C3" w14:textId="77777777" w:rsidR="001B08C7" w:rsidRPr="001B08C7" w:rsidRDefault="001B08C7" w:rsidP="001B08C7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D01BB0" wp14:editId="0920EEC8">
                <wp:simplePos x="0" y="0"/>
                <wp:positionH relativeFrom="column">
                  <wp:posOffset>671195</wp:posOffset>
                </wp:positionH>
                <wp:positionV relativeFrom="paragraph">
                  <wp:posOffset>3239770</wp:posOffset>
                </wp:positionV>
                <wp:extent cx="4200525" cy="76200"/>
                <wp:effectExtent l="0" t="95250" r="0" b="95250"/>
                <wp:wrapNone/>
                <wp:docPr id="205224573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00525" cy="762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52BE" id="Conector recto de flecha 14" o:spid="_x0000_s1026" type="#_x0000_t32" style="position:absolute;margin-left:52.85pt;margin-top:255.1pt;width:330.75pt;height: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" strokecolor="yellow" strokeweight="2.25pt">
                <v:stroke startarrow="open" endarrow="ope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0D4548A6">
            <wp:extent cx="5312427" cy="3984320"/>
            <wp:effectExtent l="19050" t="19050" r="21590" b="165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27" cy="39843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0617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7DC1C23B" w:rsidR="00106AF4" w:rsidRDefault="00A55669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CALLE QUE SE REQUIERE CORTE DE VÍA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4478F8E" w14:textId="77777777" w:rsidR="00106AF4" w:rsidRDefault="00106AF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185AE3E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E4BF12" w14:textId="77777777" w:rsidR="00106AF4" w:rsidRDefault="00106AF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579F8422" w14:textId="5A91CE55" w:rsidR="00106AF4" w:rsidRDefault="00106AF4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3CB961A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2201D7">
        <w:rPr>
          <w:rFonts w:ascii="Arial" w:hAnsi="Arial" w:cs="Arial"/>
          <w:sz w:val="22"/>
          <w:szCs w:val="22"/>
          <w:lang w:val="es-CL" w:eastAsia="es-PE"/>
        </w:rPr>
        <w:t>${</w:t>
      </w:r>
      <w:proofErr w:type="spellStart"/>
      <w:r w:rsidRPr="002201D7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2201D7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344A0BAF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17AF00CF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2201D7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2FBEBC93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43550FCB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2201D7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2201D7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2201D7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179583AF" w14:textId="77777777" w:rsidR="00503887" w:rsidRDefault="00503887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4BB544" w14:textId="77777777" w:rsidR="00623281" w:rsidRDefault="00623281">
      <w:r>
        <w:separator/>
      </w:r>
    </w:p>
  </w:endnote>
  <w:endnote w:type="continuationSeparator" w:id="0">
    <w:p w14:paraId="02D595CC" w14:textId="77777777" w:rsidR="00623281" w:rsidRDefault="00623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1E54ED64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2D526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2D526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2D526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614ACD" w:rsidRPr="00614ACD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5416E864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84412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84412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84412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614ACD" w:rsidRPr="00614ACD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20444F" w14:textId="77777777" w:rsidR="00623281" w:rsidRDefault="00623281">
      <w:r>
        <w:separator/>
      </w:r>
    </w:p>
  </w:footnote>
  <w:footnote w:type="continuationSeparator" w:id="0">
    <w:p w14:paraId="39619ABC" w14:textId="77777777" w:rsidR="00623281" w:rsidRDefault="006232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99" type="#_x0000_t75" style="width:929pt;height:597.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32C0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1D7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26C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30B6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045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27E8D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4ACD"/>
    <w:rsid w:val="00616DFD"/>
    <w:rsid w:val="00617194"/>
    <w:rsid w:val="0062053B"/>
    <w:rsid w:val="00620F74"/>
    <w:rsid w:val="0062125D"/>
    <w:rsid w:val="0062203F"/>
    <w:rsid w:val="00623281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1FF9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04B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6900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126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2944"/>
    <w:rsid w:val="008C7894"/>
    <w:rsid w:val="008D03FD"/>
    <w:rsid w:val="008D43CF"/>
    <w:rsid w:val="008D6B40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34A"/>
    <w:rsid w:val="00AA7C90"/>
    <w:rsid w:val="00AB087E"/>
    <w:rsid w:val="00AB173B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532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793F"/>
    <w:rsid w:val="00CB18F1"/>
    <w:rsid w:val="00CB31AC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3446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056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363</TotalTime>
  <Pages>6</Pages>
  <Words>481</Words>
  <Characters>2977</Characters>
  <Application>Microsoft Office Word</Application>
  <DocSecurity>0</DocSecurity>
  <Lines>24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23</cp:revision>
  <cp:lastPrinted>2025-04-27T23:33:00Z</cp:lastPrinted>
  <dcterms:created xsi:type="dcterms:W3CDTF">2025-03-27T04:55:00Z</dcterms:created>
  <dcterms:modified xsi:type="dcterms:W3CDTF">2025-09-17T18:04:00Z</dcterms:modified>
</cp:coreProperties>
</file>