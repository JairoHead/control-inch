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E033A81" w:rsidR="00106AF4" w:rsidRPr="00274122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9E019A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3D90CC49" w:rsidR="00106AF4" w:rsidRPr="00274122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9E019A"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7E2F4816" w:rsidR="00106AF4" w:rsidRPr="00274122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CLIENTE SOLICITA </w:t>
            </w:r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973A63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250662"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A6BFB72" w:rsidR="00106AF4" w:rsidRPr="00274122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274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274122">
              <w:t xml:space="preserve"> </w:t>
            </w:r>
            <w:r w:rsidR="008418A6" w:rsidRPr="00274122">
              <w:t>${</w:t>
            </w:r>
            <w:proofErr w:type="spellStart"/>
            <w:r w:rsidR="008418A6" w:rsidRPr="00274122">
              <w:t>lcl</w:t>
            </w:r>
            <w:proofErr w:type="spellEnd"/>
            <w:r w:rsidR="008418A6" w:rsidRPr="00274122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10E73758" w:rsidR="00106AF4" w:rsidRPr="00274122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274122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direccion_servicio_electrico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1F08778F" w:rsidR="00106AF4" w:rsidRPr="00274122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3EFF7648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274122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8418A6" w:rsidRPr="00274122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8418A6" w:rsidRPr="00274122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2B81F13F" w:rsidR="00106AF4" w:rsidRPr="00274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274122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8126088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${</w:t>
            </w:r>
            <w:proofErr w:type="spellStart"/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B14C24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0E219E96" w:rsidR="00106AF4" w:rsidRPr="00274122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933A3E" w:rsidRPr="00274122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04F87" w:rsidRPr="00274122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99F7F15" w:rsidR="00106AF4" w:rsidRPr="00274122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274122">
              <w:t xml:space="preserve"> </w:t>
            </w:r>
            <w:r w:rsidR="008418A6" w:rsidRPr="00274122">
              <w:t>${</w:t>
            </w:r>
            <w:proofErr w:type="spellStart"/>
            <w:r w:rsidR="008418A6" w:rsidRPr="00274122">
              <w:t>lcl</w:t>
            </w:r>
            <w:proofErr w:type="spellEnd"/>
            <w:r w:rsidR="008418A6" w:rsidRPr="00274122">
              <w:t>}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3A7ADC29" w:rsidR="00106AF4" w:rsidRPr="00274122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274122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8418A6" w:rsidRPr="0027412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0F538DBB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933A3E">
              <w:rPr>
                <w:rFonts w:ascii="Tahoma" w:hAnsi="Tahoma" w:cs="Tahoma"/>
                <w:bCs/>
                <w:sz w:val="20"/>
                <w:szCs w:val="20"/>
              </w:rPr>
              <w:t xml:space="preserve"> ${</w:t>
            </w:r>
            <w:proofErr w:type="spellStart"/>
            <w:r w:rsidR="00933A3E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933A3E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04F87" w:rsidRPr="00B04F87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274122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ECE13C0" w14:textId="77777777" w:rsidR="00B04F87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17568F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2D88C6E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453D7D9" w14:textId="3690E083" w:rsidR="00B04F87" w:rsidRPr="00274122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16967D07" w14:textId="77777777" w:rsidR="00106AF4" w:rsidRPr="0027412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264743EB" w14:textId="77777777" w:rsidR="00B04F87" w:rsidRPr="00274122" w:rsidRDefault="00B04F87" w:rsidP="00B04F87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7412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04D9DEF4" w14:textId="002178AF" w:rsidR="00B04F87" w:rsidRPr="00274122" w:rsidRDefault="00B04F87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AF752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09BFE90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04F87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5DBAD79B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44262FE2" w:rsidR="00AF7521" w:rsidRPr="00D057EA" w:rsidRDefault="00AF7521" w:rsidP="00AF752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DC06C8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DC06C8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26E2CC0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0FC0C888" w:rsidR="00106AF4" w:rsidRPr="00274122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F7521">
        <w:rPr>
          <w:rFonts w:ascii="Tahoma" w:hAnsi="Tahoma" w:cs="Tahoma"/>
          <w:b/>
          <w:bCs/>
          <w:iCs/>
          <w:sz w:val="22"/>
          <w:szCs w:val="22"/>
          <w:lang w:val="es-PE"/>
        </w:rPr>
        <w:t>$</w:t>
      </w:r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{</w:t>
      </w:r>
      <w:proofErr w:type="spellStart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>cantidad_suministros</w:t>
      </w:r>
      <w:proofErr w:type="spellEnd"/>
      <w:r w:rsidR="00D20D39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8418A6" w:rsidRPr="0027412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8418A6"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274122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8F32A60" w:rsidR="00106AF4" w:rsidRPr="00274122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01ADBCC4" w14:textId="09A1DA39" w:rsidR="00B04F87" w:rsidRPr="00274122" w:rsidRDefault="00B04F87" w:rsidP="00B04F87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274122">
        <w:rPr>
          <w:lang w:val="es-PE"/>
        </w:rPr>
        <w:t xml:space="preserve">Se coordino desde campo vía telefónica </w:t>
      </w:r>
      <w:r w:rsidR="00D20D39" w:rsidRPr="00274122">
        <w:rPr>
          <w:lang w:val="es-PE"/>
        </w:rPr>
        <w:t>${</w:t>
      </w:r>
      <w:proofErr w:type="spellStart"/>
      <w:r w:rsidR="00D20D39" w:rsidRPr="00274122">
        <w:rPr>
          <w:lang w:val="es-PE"/>
        </w:rPr>
        <w:t>detalle_contacto</w:t>
      </w:r>
      <w:proofErr w:type="spellEnd"/>
      <w:r w:rsidR="00D20D39" w:rsidRPr="00274122">
        <w:rPr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74122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274122">
        <w:rPr>
          <w:rFonts w:ascii="Arial" w:hAnsi="Arial" w:cs="Arial"/>
          <w:sz w:val="22"/>
          <w:szCs w:val="22"/>
        </w:rPr>
        <w:t>realizó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274122">
        <w:rPr>
          <w:rFonts w:ascii="Arial" w:hAnsi="Arial" w:cs="Arial"/>
          <w:sz w:val="22"/>
          <w:szCs w:val="22"/>
        </w:rPr>
        <w:t>inspección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274122">
        <w:rPr>
          <w:rFonts w:ascii="Arial" w:hAnsi="Arial" w:cs="Arial"/>
          <w:sz w:val="22"/>
          <w:szCs w:val="22"/>
        </w:rPr>
        <w:t>acuerdo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274122">
        <w:rPr>
          <w:rFonts w:ascii="Arial" w:hAnsi="Arial" w:cs="Arial"/>
          <w:sz w:val="22"/>
          <w:szCs w:val="22"/>
        </w:rPr>
        <w:t>información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brindada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por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el</w:t>
      </w:r>
      <w:proofErr w:type="spellEnd"/>
      <w:r w:rsidRPr="0027412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74122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7777777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definida</w:t>
      </w:r>
      <w:proofErr w:type="spellEnd"/>
      <w:r>
        <w:rPr>
          <w:rFonts w:ascii="Arial" w:hAnsi="Arial" w:cs="Arial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sz w:val="22"/>
          <w:szCs w:val="22"/>
        </w:rPr>
        <w:t>habilitada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2C1D106B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cliente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${tiene_nicho}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 cuenta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murete, </w:t>
      </w:r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pero ubicado cerca de una estructura que no pertenece a </w:t>
      </w:r>
      <w:proofErr w:type="spellStart"/>
      <w:r w:rsidR="00A65053"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Pluz</w:t>
      </w:r>
      <w:proofErr w:type="spellEnd"/>
      <w:r w:rsidRPr="00B04F87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484A8537" w:rsidR="00106AF4" w:rsidRPr="00274122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8D7BDD"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290</w:t>
      </w:r>
      <w:r w:rsidRPr="00BF745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8418A6" w:rsidRPr="00274122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274122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274122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</w:t>
      </w:r>
      <w:r w:rsidRPr="00274122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ión</w:t>
      </w:r>
    </w:p>
    <w:p w14:paraId="4E94C3A0" w14:textId="38F87184" w:rsidR="00106AF4" w:rsidRPr="00274122" w:rsidRDefault="00D20D39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BF7452"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56231B92" w:rsidR="00106AF4" w:rsidRDefault="00FA7F1E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1DC5AF06">
                <wp:simplePos x="0" y="0"/>
                <wp:positionH relativeFrom="margin">
                  <wp:posOffset>2176145</wp:posOffset>
                </wp:positionH>
                <wp:positionV relativeFrom="paragraph">
                  <wp:posOffset>3980815</wp:posOffset>
                </wp:positionV>
                <wp:extent cx="790575" cy="276225"/>
                <wp:effectExtent l="857250" t="0" r="28575" b="2762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51590"/>
                            <a:gd name="adj2" fmla="val 12576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1B991605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margin-left:171.35pt;margin-top:313.45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" adj="-21943,37966" fillcolor="white [3212]" strokecolor="#1f4d78 [1604]" strokeweight="1pt">
                <v:textbox>
                  <w:txbxContent>
                    <w:p w14:paraId="64288F8D" w14:textId="1B991605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1C2D1055">
                <wp:simplePos x="0" y="0"/>
                <wp:positionH relativeFrom="margin">
                  <wp:posOffset>795020</wp:posOffset>
                </wp:positionH>
                <wp:positionV relativeFrom="paragraph">
                  <wp:posOffset>475615</wp:posOffset>
                </wp:positionV>
                <wp:extent cx="800100" cy="523875"/>
                <wp:effectExtent l="0" t="0" r="19050" b="103822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23875"/>
                        </a:xfrm>
                        <a:prstGeom prst="wedgeRoundRectCallout">
                          <a:avLst>
                            <a:gd name="adj1" fmla="val -19335"/>
                            <a:gd name="adj2" fmla="val 2301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7A81FBA7" w:rsidR="003A0B36" w:rsidRP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Viene de la Sed 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${sed} 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</w:t>
                            </w:r>
                            <w:r w:rsidR="00897C9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-${llave}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62.6pt;margin-top:37.45pt;width:63pt;height:41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" adj="6624,60518" fillcolor="white [3212]" strokecolor="#1f4d78 [1604]" strokeweight="1pt">
                <v:textbox>
                  <w:txbxContent>
                    <w:p w14:paraId="6C3F53A4" w14:textId="7A81FBA7" w:rsidR="003A0B36" w:rsidRP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Viene de la Sed 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${sed} 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</w:t>
                      </w:r>
                      <w:r w:rsidR="00897C9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-${llave}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31A79582">
                <wp:simplePos x="0" y="0"/>
                <wp:positionH relativeFrom="margin">
                  <wp:posOffset>4404995</wp:posOffset>
                </wp:positionH>
                <wp:positionV relativeFrom="paragraph">
                  <wp:posOffset>1399540</wp:posOffset>
                </wp:positionV>
                <wp:extent cx="733425" cy="443865"/>
                <wp:effectExtent l="533400" t="247650" r="28575" b="1333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margin-left:346.85pt;margin-top:110.2pt;width:57.75pt;height:34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" adj="-14313,-9764" fillcolor="white [3212]" strokecolor="#1f4d78 [1604]" strokeweight="1pt">
                <v:textbox>
                  <w:txbxContent>
                    <w:p w14:paraId="6AA0D224" w14:textId="7B9A88B9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0B3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16E06FE1">
                <wp:simplePos x="0" y="0"/>
                <wp:positionH relativeFrom="column">
                  <wp:posOffset>3726374</wp:posOffset>
                </wp:positionH>
                <wp:positionV relativeFrom="paragraph">
                  <wp:posOffset>940574</wp:posOffset>
                </wp:positionV>
                <wp:extent cx="164521" cy="286190"/>
                <wp:effectExtent l="57150" t="38100" r="64135" b="38100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D7332" id="Rectángulo 2" o:spid="_x0000_s1026" style="position:absolute;margin-left:293.4pt;margin-top:74.05pt;width:12.95pt;height:22.55pt;rotation:-101778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nKf45uMAAAALAQAADwAAAAAAAAAAAAAAAADnBAAAZHJzL2Rvd25yZXYu&#10;eG1sUEsFBgAAAAAEAAQA8wAAAPcFAAAAAA==&#10;" fillcolor="white [3212]" strokecolor="red" strokeweight="1pt"/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A75BB0" wp14:editId="6206AE54">
                <wp:simplePos x="0" y="0"/>
                <wp:positionH relativeFrom="column">
                  <wp:posOffset>2524178</wp:posOffset>
                </wp:positionH>
                <wp:positionV relativeFrom="paragraph">
                  <wp:posOffset>654049</wp:posOffset>
                </wp:positionV>
                <wp:extent cx="358775" cy="421148"/>
                <wp:effectExtent l="26035" t="12065" r="0" b="10160"/>
                <wp:wrapNone/>
                <wp:docPr id="53269154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3F127" w14:textId="7DEC9997" w:rsidR="00D1262A" w:rsidRPr="00D1262A" w:rsidRDefault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75BB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margin-left:198.75pt;margin-top:51.5pt;width:28.25pt;height:33.15pt;rotation:421988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Yqd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R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" filled="f" stroked="f" strokeweight=".5pt">
                <v:textbox>
                  <w:txbxContent>
                    <w:p w14:paraId="4C73F127" w14:textId="7DEC9997" w:rsidR="00D1262A" w:rsidRPr="00D1262A" w:rsidRDefault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BB9936" wp14:editId="5FEB5912">
                <wp:simplePos x="0" y="0"/>
                <wp:positionH relativeFrom="column">
                  <wp:posOffset>2434616</wp:posOffset>
                </wp:positionH>
                <wp:positionV relativeFrom="paragraph">
                  <wp:posOffset>849630</wp:posOffset>
                </wp:positionV>
                <wp:extent cx="359100" cy="885825"/>
                <wp:effectExtent l="57150" t="38100" r="41275" b="47625"/>
                <wp:wrapNone/>
                <wp:docPr id="201052080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9100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AA42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1.7pt;margin-top:66.9pt;width:28.3pt;height:69.7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" strokecolor="#7030a0" strokeweight="2.25pt">
                <v:stroke startarrow="block" endarrow="block" joinstyle="miter"/>
              </v:shape>
            </w:pict>
          </mc:Fallback>
        </mc:AlternateContent>
      </w:r>
      <w:r w:rsidR="003A0B3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CF7A0F" wp14:editId="080B8315">
                <wp:simplePos x="0" y="0"/>
                <wp:positionH relativeFrom="column">
                  <wp:posOffset>2730786</wp:posOffset>
                </wp:positionH>
                <wp:positionV relativeFrom="paragraph">
                  <wp:posOffset>1377315</wp:posOffset>
                </wp:positionV>
                <wp:extent cx="358775" cy="421148"/>
                <wp:effectExtent l="26035" t="12065" r="0" b="10160"/>
                <wp:wrapNone/>
                <wp:docPr id="158108051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F7DC5D" w14:textId="77777777" w:rsidR="00D1262A" w:rsidRPr="00D1262A" w:rsidRDefault="00D1262A" w:rsidP="00D1262A">
                            <w:pPr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D1262A">
                              <w:rPr>
                                <w:color w:val="7030A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7A0F" id="_x0000_s1030" type="#_x0000_t202" style="position:absolute;margin-left:215pt;margin-top:108.45pt;width:28.25pt;height:33.15pt;rotation:421988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" filled="f" stroked="f" strokeweight=".5pt">
                <v:textbox>
                  <w:txbxContent>
                    <w:p w14:paraId="07F7DC5D" w14:textId="77777777" w:rsidR="00D1262A" w:rsidRPr="00D1262A" w:rsidRDefault="00D1262A" w:rsidP="00D1262A">
                      <w:pPr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</w:pPr>
                      <w:r w:rsidRPr="00D1262A">
                        <w:rPr>
                          <w:color w:val="7030A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7952DE82">
            <wp:extent cx="5400359" cy="4846320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59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31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">
                <v:shape id="Cuadro de texto 2" o:spid="_x0000_s1032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3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4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A5vlY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5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J6t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6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CZJRqm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6AC6E82E" w:rsidR="00FA7F1E" w:rsidRDefault="00FA7F1E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1DDCB6EF">
                <wp:simplePos x="0" y="0"/>
                <wp:positionH relativeFrom="margin">
                  <wp:posOffset>1871345</wp:posOffset>
                </wp:positionH>
                <wp:positionV relativeFrom="paragraph">
                  <wp:posOffset>3925570</wp:posOffset>
                </wp:positionV>
                <wp:extent cx="590550" cy="371475"/>
                <wp:effectExtent l="609600" t="0" r="19050" b="2381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146947"/>
                            <a:gd name="adj2" fmla="val 9390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6AA28452" w:rsidR="00FA7F1E" w:rsidRPr="003A0B36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F36DE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7" type="#_x0000_t62" style="position:absolute;margin-left:147.35pt;margin-top:309.1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" adj="-20941,31084" fillcolor="white [3212]" strokecolor="#1f4d78 [1604]" strokeweight="1pt">
                <v:textbox>
                  <w:txbxContent>
                    <w:p w14:paraId="4851B366" w14:textId="6AA28452" w:rsidR="00FA7F1E" w:rsidRPr="003A0B36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F36DE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0FA68EDE">
                <wp:simplePos x="0" y="0"/>
                <wp:positionH relativeFrom="margin">
                  <wp:posOffset>4328795</wp:posOffset>
                </wp:positionH>
                <wp:positionV relativeFrom="paragraph">
                  <wp:posOffset>1220493</wp:posOffset>
                </wp:positionV>
                <wp:extent cx="733425" cy="443865"/>
                <wp:effectExtent l="533400" t="247650" r="28575" b="1333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43865"/>
                        </a:xfrm>
                        <a:prstGeom prst="wedgeRoundRectCallout">
                          <a:avLst>
                            <a:gd name="adj1" fmla="val -116263"/>
                            <a:gd name="adj2" fmla="val -952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3A0B36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8" type="#_x0000_t62" style="position:absolute;margin-left:340.85pt;margin-top:96.1pt;width:57.75pt;height:34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" adj="-14313,-9764" fillcolor="white [3212]" strokecolor="#1f4d78 [1604]" strokeweight="1pt">
                <v:textbox>
                  <w:txbxContent>
                    <w:p w14:paraId="1CB78ABA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3A0B36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0EF15BD4">
                <wp:simplePos x="0" y="0"/>
                <wp:positionH relativeFrom="column">
                  <wp:posOffset>3633470</wp:posOffset>
                </wp:positionH>
                <wp:positionV relativeFrom="paragraph">
                  <wp:posOffset>782320</wp:posOffset>
                </wp:positionV>
                <wp:extent cx="164521" cy="286190"/>
                <wp:effectExtent l="57150" t="38100" r="64135" b="38100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8190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BCCCE" id="Rectángulo 2" o:spid="_x0000_s1026" style="position:absolute;margin-left:286.1pt;margin-top:61.6pt;width:12.95pt;height:22.55pt;rotation:-101778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" fillcolor="white [3212]" strokecolor="red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4145E9" wp14:editId="0EB92325">
                <wp:simplePos x="0" y="0"/>
                <wp:positionH relativeFrom="column">
                  <wp:posOffset>2317089</wp:posOffset>
                </wp:positionH>
                <wp:positionV relativeFrom="paragraph">
                  <wp:posOffset>496570</wp:posOffset>
                </wp:positionV>
                <wp:extent cx="358775" cy="421005"/>
                <wp:effectExtent l="26035" t="12065" r="0" b="10160"/>
                <wp:wrapNone/>
                <wp:docPr id="874978538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14382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45E9" id="_x0000_s1039" type="#_x0000_t202" style="position:absolute;margin-left:182.45pt;margin-top:39.1pt;width:28.25pt;height:33.15pt;rotation:4219886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" filled="f" stroked="f" strokeweight=".5pt">
                <v:textbox>
                  <w:txbxContent>
                    <w:p w14:paraId="22F14382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C5CE1A" wp14:editId="30CE7AE8">
                <wp:simplePos x="0" y="0"/>
                <wp:positionH relativeFrom="column">
                  <wp:posOffset>2652395</wp:posOffset>
                </wp:positionH>
                <wp:positionV relativeFrom="paragraph">
                  <wp:posOffset>1229994</wp:posOffset>
                </wp:positionV>
                <wp:extent cx="358775" cy="421005"/>
                <wp:effectExtent l="26035" t="12065" r="0" b="10160"/>
                <wp:wrapNone/>
                <wp:docPr id="180595193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863421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085FE" w14:textId="77777777" w:rsidR="00FA7F1E" w:rsidRPr="00FA7F1E" w:rsidRDefault="00FA7F1E" w:rsidP="00FA7F1E">
                            <w:pPr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FA7F1E">
                              <w:rPr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E1A" id="_x0000_s1040" type="#_x0000_t202" style="position:absolute;margin-left:208.85pt;margin-top:96.85pt;width:28.25pt;height:33.15pt;rotation:4219886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" filled="f" stroked="f" strokeweight=".5pt">
                <v:textbox>
                  <w:txbxContent>
                    <w:p w14:paraId="661085FE" w14:textId="77777777" w:rsidR="00FA7F1E" w:rsidRPr="00FA7F1E" w:rsidRDefault="00FA7F1E" w:rsidP="00FA7F1E">
                      <w:pPr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  <w:r w:rsidRPr="00FA7F1E">
                        <w:rPr>
                          <w:color w:val="FFFF00"/>
                          <w:sz w:val="44"/>
                          <w:szCs w:val="44"/>
                          <w:lang w:val="es-E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0B6D63" wp14:editId="0DE5231D">
                <wp:simplePos x="0" y="0"/>
                <wp:positionH relativeFrom="column">
                  <wp:posOffset>2346906</wp:posOffset>
                </wp:positionH>
                <wp:positionV relativeFrom="paragraph">
                  <wp:posOffset>715645</wp:posOffset>
                </wp:positionV>
                <wp:extent cx="358775" cy="885825"/>
                <wp:effectExtent l="57150" t="38100" r="41275" b="47625"/>
                <wp:wrapNone/>
                <wp:docPr id="85180946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775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AEC00" id="Conector recto de flecha 5" o:spid="_x0000_s1026" type="#_x0000_t32" style="position:absolute;margin-left:184.8pt;margin-top:56.35pt;width:28.25pt;height:69.7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" strokecolor="yellow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2E6EB" wp14:editId="0F459D2A">
            <wp:extent cx="5760085" cy="4869815"/>
            <wp:effectExtent l="0" t="0" r="0" b="698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230C95B9" w14:textId="6CF39582" w:rsidR="00BF7452" w:rsidRPr="00274122" w:rsidRDefault="00F36DE4" w:rsidP="00BF745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2741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</w:p>
    <w:p w14:paraId="6DC36C60" w14:textId="77777777" w:rsidR="00106AF4" w:rsidRDefault="00106AF4" w:rsidP="00670EAD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Si cliente varia la carga solicitada, la orden quedara sin efecto.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3CD772B0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y sección de vía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771EEDE6">
                <wp:simplePos x="0" y="0"/>
                <wp:positionH relativeFrom="margin">
                  <wp:posOffset>1641475</wp:posOffset>
                </wp:positionH>
                <wp:positionV relativeFrom="paragraph">
                  <wp:posOffset>1344930</wp:posOffset>
                </wp:positionV>
                <wp:extent cx="749935" cy="247650"/>
                <wp:effectExtent l="0" t="0" r="12065" b="15240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20709"/>
                            <a:gd name="adj2" fmla="val 9611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41" type="#_x0000_t61" style="position:absolute;left:0;text-align:left;margin-left:129.25pt;margin-top:105.9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" adj="6327,31560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44132A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4F29C77" w:rsidR="00106AF4" w:rsidRDefault="00FA7F1E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46F2CE" wp14:editId="3D0DEEE0">
                <wp:simplePos x="0" y="0"/>
                <wp:positionH relativeFrom="column">
                  <wp:posOffset>1566545</wp:posOffset>
                </wp:positionH>
                <wp:positionV relativeFrom="paragraph">
                  <wp:posOffset>725170</wp:posOffset>
                </wp:positionV>
                <wp:extent cx="876300" cy="504825"/>
                <wp:effectExtent l="647700" t="0" r="19050" b="962025"/>
                <wp:wrapNone/>
                <wp:docPr id="181586593" name="Globo: línea dobla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275187"/>
                            <a:gd name="adj6" fmla="val -70518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D7678" w14:textId="77777777" w:rsidR="000B0A70" w:rsidRDefault="000B0A70" w:rsidP="000B0A7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Predio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solicitante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46F2C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7" o:spid="_x0000_s1042" type="#_x0000_t48" style="position:absolute;left:0;text-align:left;margin-left:123.35pt;margin-top:57.1pt;width:69pt;height:3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" adj="-15232,59440" fillcolor="white [3212]" strokecolor="black [3213]" strokeweight="1.5pt">
                <v:stroke startarrow="open"/>
                <v:textbox>
                  <w:txbxContent>
                    <w:p w14:paraId="3ADD7678" w14:textId="77777777" w:rsidR="000B0A70" w:rsidRDefault="000B0A70" w:rsidP="000B0A70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Predio</w:t>
                      </w:r>
                      <w:proofErr w:type="spellEnd"/>
                      <w:r>
                        <w:rPr>
                          <w:color w:val="FF0000"/>
                        </w:rPr>
                        <w:t xml:space="preserve"> del </w:t>
                      </w:r>
                      <w:proofErr w:type="spellStart"/>
                      <w:r>
                        <w:rPr>
                          <w:color w:val="FF0000"/>
                        </w:rPr>
                        <w:t>solicitante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8CD66" wp14:editId="586F5F96">
                <wp:simplePos x="0" y="0"/>
                <wp:positionH relativeFrom="column">
                  <wp:posOffset>4023995</wp:posOffset>
                </wp:positionH>
                <wp:positionV relativeFrom="paragraph">
                  <wp:posOffset>3011170</wp:posOffset>
                </wp:positionV>
                <wp:extent cx="1485900" cy="504825"/>
                <wp:effectExtent l="571500" t="476250" r="19050" b="28575"/>
                <wp:wrapNone/>
                <wp:docPr id="2124319183" name="Globo: línea dobl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5614"/>
                            <a:gd name="adj6" fmla="val -35603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C542" w14:textId="5A12BBE9" w:rsidR="00CD7C97" w:rsidRDefault="00CD7C97" w:rsidP="00CD7C97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Se requiere corte de vía de esta calle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CD66" id="Globo: línea doblada 15" o:spid="_x0000_s1043" type="#_x0000_t48" style="position:absolute;left:0;text-align:left;margin-left:316.85pt;margin-top:237.1pt;width:117pt;height:3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" adj="-7690,-18493" fillcolor="white [3212]" strokecolor="black [3213]" strokeweight="1.5pt">
                <v:stroke startarrow="open"/>
                <v:textbox>
                  <w:txbxContent>
                    <w:p w14:paraId="053CC542" w14:textId="5A12BBE9" w:rsidR="00CD7C97" w:rsidRDefault="00CD7C97" w:rsidP="00CD7C97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Se requiere corte de vía de esta calle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D01BB0" wp14:editId="134CC1CC">
                <wp:simplePos x="0" y="0"/>
                <wp:positionH relativeFrom="column">
                  <wp:posOffset>2242185</wp:posOffset>
                </wp:positionH>
                <wp:positionV relativeFrom="paragraph">
                  <wp:posOffset>2544445</wp:posOffset>
                </wp:positionV>
                <wp:extent cx="2295525" cy="0"/>
                <wp:effectExtent l="0" t="95250" r="9525" b="95250"/>
                <wp:wrapNone/>
                <wp:docPr id="205224573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8E10" id="Conector recto de flecha 14" o:spid="_x0000_s1026" type="#_x0000_t32" style="position:absolute;margin-left:176.55pt;margin-top:200.35pt;width:180.7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" strokecolor="yellow" strokeweight="2.25pt">
                <v:stroke startarrow="open" endarrow="ope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20658FA3">
            <wp:extent cx="5398188" cy="4048641"/>
            <wp:effectExtent l="19050" t="19050" r="12065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88" cy="40486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B0FD5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LATERAL DEL CLIENTE</w:t>
      </w:r>
    </w:p>
    <w:p w14:paraId="0A3B350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4478F8E" w14:textId="77777777" w:rsidR="00106AF4" w:rsidRDefault="00106AF4" w:rsidP="00004A58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185AE3E0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E4BF12" w14:textId="77777777" w:rsidR="00106AF4" w:rsidRDefault="00106AF4" w:rsidP="00967D37">
      <w:pPr>
        <w:jc w:val="center"/>
        <w:rPr>
          <w:lang w:val="es-PE"/>
        </w:rPr>
      </w:pPr>
      <w:r w:rsidRPr="00506B1C">
        <w:rPr>
          <w:lang w:val="es-PE"/>
        </w:rPr>
        <w:t xml:space="preserve"> </w:t>
      </w:r>
    </w:p>
    <w:p w14:paraId="579F8422" w14:textId="5A91CE55" w:rsidR="00106AF4" w:rsidRDefault="00106AF4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C59E1" w14:paraId="2226B423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E1CE2" w14:textId="77777777" w:rsidR="003C59E1" w:rsidRDefault="003C59E1">
            <w:pPr>
              <w:jc w:val="center"/>
              <w:rPr>
                <w:lang w:val="es-ES_tradnl" w:eastAsia="es-ES"/>
              </w:rPr>
            </w:pPr>
            <w:r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179583AF" w14:textId="77777777" w:rsidR="00503887" w:rsidRDefault="00503887" w:rsidP="0050388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038FC2" w14:textId="77777777" w:rsidR="000949ED" w:rsidRDefault="000949ED">
      <w:r>
        <w:separator/>
      </w:r>
    </w:p>
  </w:endnote>
  <w:endnote w:type="continuationSeparator" w:id="0">
    <w:p w14:paraId="205177C5" w14:textId="77777777" w:rsidR="000949ED" w:rsidRDefault="00094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0E77EF78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22AA772D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F752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B04F87" w:rsidRPr="00B04F87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A79E05" w14:textId="77777777" w:rsidR="000949ED" w:rsidRDefault="000949ED">
      <w:r>
        <w:separator/>
      </w:r>
    </w:p>
  </w:footnote>
  <w:footnote w:type="continuationSeparator" w:id="0">
    <w:p w14:paraId="3160FDF4" w14:textId="77777777" w:rsidR="000949ED" w:rsidRDefault="00094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4862141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49ED"/>
    <w:rsid w:val="00095267"/>
    <w:rsid w:val="0009583B"/>
    <w:rsid w:val="00097953"/>
    <w:rsid w:val="00097C1D"/>
    <w:rsid w:val="000A1ED5"/>
    <w:rsid w:val="000A2EA1"/>
    <w:rsid w:val="000A3986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101B"/>
    <w:rsid w:val="001B19DA"/>
    <w:rsid w:val="001B20F9"/>
    <w:rsid w:val="001B2284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5DE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0662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122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6AC5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9E1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37D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8A6"/>
    <w:rsid w:val="00841CD3"/>
    <w:rsid w:val="008442A9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97C9E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3FF6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A3E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3A63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019A"/>
    <w:rsid w:val="009E25CF"/>
    <w:rsid w:val="009E2C57"/>
    <w:rsid w:val="009E6146"/>
    <w:rsid w:val="009E6FCD"/>
    <w:rsid w:val="009F0874"/>
    <w:rsid w:val="009F11EF"/>
    <w:rsid w:val="009F249F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AF7521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4F87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4C24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04C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BF7452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0D39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1BB1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AE3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6ACD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36DE4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04F87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221</TotalTime>
  <Pages>6</Pages>
  <Words>517</Words>
  <Characters>2848</Characters>
  <Application>Microsoft Office Word</Application>
  <DocSecurity>0</DocSecurity>
  <Lines>23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23</cp:revision>
  <cp:lastPrinted>2025-04-17T00:47:00Z</cp:lastPrinted>
  <dcterms:created xsi:type="dcterms:W3CDTF">2025-03-27T04:55:00Z</dcterms:created>
  <dcterms:modified xsi:type="dcterms:W3CDTF">2025-09-21T07:40:00Z</dcterms:modified>
</cp:coreProperties>
</file>