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94404" w:rsidRPr="00AC65A7" w14:paraId="604F9AC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D27CF58" w14:textId="4B66E572" w:rsidR="00194404" w:rsidRPr="00003C28" w:rsidRDefault="0019440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2B4A669F" w14:textId="35BDE0F2" w:rsidR="00194404" w:rsidRPr="00003C28" w:rsidRDefault="0019440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94404" w:rsidRPr="00D057EA" w14:paraId="35A8FCC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8F1CD42" w14:textId="15BF78CB" w:rsidR="00194404" w:rsidRPr="00003C28" w:rsidRDefault="0019440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</w:t>
            </w:r>
            <w:r w:rsidR="000174EB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0174EB" w:rsidRPr="00003C28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0174EB" w:rsidRPr="00003C28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F846B3"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1F5C5EAE" w14:textId="526DDC8C" w:rsidR="00194404" w:rsidRPr="00003C28" w:rsidRDefault="0019440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003C28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94404" w:rsidRPr="005924FF" w14:paraId="758AB6A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2EF6F1CE" w14:textId="6EB6C812" w:rsidR="00194404" w:rsidRPr="00003C28" w:rsidRDefault="0019440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52A7418E" w14:textId="19C5A3EB" w:rsidR="00194404" w:rsidRPr="00003C28" w:rsidRDefault="0019440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94404" w:rsidRPr="00D057EA" w14:paraId="3F844662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58D3AB8" w14:textId="62934B1F" w:rsidR="00194404" w:rsidRPr="00003C28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003C28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D8180F" w:rsidRPr="00003C28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61284F9" w14:textId="294A78BD" w:rsidR="00194404" w:rsidRPr="00003C28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03C28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94404" w:rsidRPr="00D057EA" w14:paraId="1519A35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08CF63E" w14:textId="4E74F896" w:rsidR="00194404" w:rsidRPr="00003C28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0174EB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743DBC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4ACF7DCB" w14:textId="41B35BB9" w:rsidR="00194404" w:rsidRPr="00003C28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743DBC" w:rsidRPr="00003C28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</w:p>
        </w:tc>
      </w:tr>
      <w:tr w:rsidR="00194404" w:rsidRPr="00D057EA" w14:paraId="4EFDD61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39C5591" w14:textId="4747B70F" w:rsidR="00194404" w:rsidRPr="00003C28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6F8B530C" w14:textId="1DA0DA10" w:rsidR="00194404" w:rsidRPr="00003C28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noProof/>
                <w:spacing w:val="-4"/>
                <w:sz w:val="20"/>
                <w:szCs w:val="20"/>
                <w:lang w:val="es-ES"/>
              </w:rPr>
              <w:t>${fecha_insp}</w:t>
            </w:r>
          </w:p>
        </w:tc>
      </w:tr>
      <w:tr w:rsidR="00194404" w:rsidRPr="00D057EA" w14:paraId="138131A9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7B0BFFF5" w14:textId="77777777" w:rsidR="00194404" w:rsidRPr="00364196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166749A6" w14:textId="53C6EA64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3513A3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3513A3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3513A3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3513A3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743DBC" w:rsidRPr="00743DBC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94404" w:rsidRPr="00D057EA" w14:paraId="5E05FD9B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E5AD764" w14:textId="77777777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94404" w:rsidRPr="00D057EA" w14:paraId="0D261F17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26DEFAD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349507C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3EA18B1A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5662270E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0E813049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94404" w:rsidRPr="00D057EA" w14:paraId="1A6A3CFA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0A835C2C" w14:textId="77777777" w:rsidR="00194404" w:rsidRDefault="0019440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6C73BAE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ED63597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AD2BD7E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31BC6A3C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4444329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9D13AAF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AC52DA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97556F5" w14:textId="77777777" w:rsidR="00194404" w:rsidRDefault="0019440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4595AF13" w14:textId="77777777" w:rsidR="00194404" w:rsidRPr="004D6D99" w:rsidRDefault="0019440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94404" w:rsidRPr="00D057EA" w14:paraId="42766096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8B20AD3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562FD8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94404" w:rsidRPr="00D057EA" w14:paraId="6B5D79D9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526442A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94404" w:rsidRPr="005924FF" w14:paraId="510BFBF0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16CDBE56" w14:textId="77777777" w:rsidR="00743DBC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C1865BA" w14:textId="1A179C24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037FFD" w14:textId="6E0BB7FD" w:rsidR="00194404" w:rsidRPr="00003C28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210D01B2" w14:textId="1A3498FD" w:rsidR="00743DBC" w:rsidRPr="00003C28" w:rsidRDefault="00743DBC" w:rsidP="00743DB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451EAA5" w14:textId="77777777" w:rsidR="00194404" w:rsidRPr="00003C28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B368283" w14:textId="77777777" w:rsidR="00194404" w:rsidRPr="00003C28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317A6035" w14:textId="77777777" w:rsidR="00743DBC" w:rsidRPr="00003C28" w:rsidRDefault="00743DBC" w:rsidP="00743DB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65A39EB2" w14:textId="6EDDDDC6" w:rsidR="00743DBC" w:rsidRPr="00003C28" w:rsidRDefault="00743DBC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3513A3" w:rsidRPr="00D057EA" w14:paraId="5545992D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53CD07E5" w14:textId="3BEEB829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43DBC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7BB4B0A2" w14:textId="0FBDAF13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B2954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5DE92BE3" w14:textId="37C425BA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B2954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6A123AE5" w14:textId="77777777" w:rsidR="00194404" w:rsidRPr="000D1C0E" w:rsidRDefault="0019440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586A6471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94404" w:rsidRPr="00695BF4" w14:paraId="0453776A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49C298E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75F2F2A4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94404" w:rsidRPr="00695BF4" w14:paraId="7621230D" w14:textId="77777777" w:rsidTr="00585B28">
        <w:trPr>
          <w:trHeight w:val="244"/>
        </w:trPr>
        <w:tc>
          <w:tcPr>
            <w:tcW w:w="2122" w:type="pct"/>
          </w:tcPr>
          <w:p w14:paraId="1118DE79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021B8DF2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94404" w:rsidRPr="00695BF4" w14:paraId="5D72E1B4" w14:textId="77777777" w:rsidTr="007926BE">
        <w:trPr>
          <w:trHeight w:val="90"/>
        </w:trPr>
        <w:tc>
          <w:tcPr>
            <w:tcW w:w="2122" w:type="pct"/>
          </w:tcPr>
          <w:p w14:paraId="704A9505" w14:textId="52963AFB" w:rsidR="00194404" w:rsidRPr="0073346F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8B1975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7843D5ED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94404" w:rsidRPr="00695BF4" w14:paraId="56FE3E43" w14:textId="77777777" w:rsidTr="007926BE">
        <w:trPr>
          <w:trHeight w:val="90"/>
        </w:trPr>
        <w:tc>
          <w:tcPr>
            <w:tcW w:w="2122" w:type="pct"/>
          </w:tcPr>
          <w:p w14:paraId="1B4992EE" w14:textId="3E25247D" w:rsidR="00194404" w:rsidRPr="0073346F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70967472" w14:textId="77777777" w:rsidR="00194404" w:rsidRPr="00695BF4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72A76C2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194404" w:rsidRPr="00695BF4" w14:paraId="0007A52F" w14:textId="77777777" w:rsidTr="00743DBC">
        <w:tc>
          <w:tcPr>
            <w:tcW w:w="931" w:type="pct"/>
            <w:shd w:val="clear" w:color="auto" w:fill="D9D9D9" w:themeFill="background1" w:themeFillShade="D9"/>
            <w:vAlign w:val="center"/>
          </w:tcPr>
          <w:p w14:paraId="1BEBF50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2" w:type="pct"/>
            <w:shd w:val="clear" w:color="auto" w:fill="D9D9D9" w:themeFill="background1" w:themeFillShade="D9"/>
            <w:vAlign w:val="center"/>
          </w:tcPr>
          <w:p w14:paraId="4623A22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601063C5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6FD05FD8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6" w:type="pct"/>
            <w:shd w:val="clear" w:color="auto" w:fill="D9D9D9" w:themeFill="background1" w:themeFillShade="D9"/>
            <w:vAlign w:val="center"/>
          </w:tcPr>
          <w:p w14:paraId="27F9D529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0" w:type="pct"/>
            <w:shd w:val="clear" w:color="auto" w:fill="D9D9D9" w:themeFill="background1" w:themeFillShade="D9"/>
            <w:vAlign w:val="center"/>
          </w:tcPr>
          <w:p w14:paraId="36734AC1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743DBC" w:rsidRPr="00695BF4" w14:paraId="227A5F6D" w14:textId="77777777" w:rsidTr="00743DBC">
        <w:tc>
          <w:tcPr>
            <w:tcW w:w="931" w:type="pct"/>
            <w:vAlign w:val="center"/>
          </w:tcPr>
          <w:p w14:paraId="4058B219" w14:textId="19E3789A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72" w:type="pct"/>
            <w:vAlign w:val="center"/>
          </w:tcPr>
          <w:p w14:paraId="25B54180" w14:textId="1410AA4D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35" w:type="pct"/>
            <w:vAlign w:val="center"/>
          </w:tcPr>
          <w:p w14:paraId="359E9980" w14:textId="74B380DB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35" w:type="pct"/>
            <w:vAlign w:val="center"/>
          </w:tcPr>
          <w:p w14:paraId="2073A0B7" w14:textId="6B255B89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16" w:type="pct"/>
            <w:vAlign w:val="center"/>
          </w:tcPr>
          <w:p w14:paraId="0EE93E76" w14:textId="0A1E7DEF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10" w:type="pct"/>
            <w:vAlign w:val="center"/>
          </w:tcPr>
          <w:p w14:paraId="250DEE44" w14:textId="677809E9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743DBC" w:rsidRPr="00695BF4" w14:paraId="74D5214F" w14:textId="77777777" w:rsidTr="00743DBC">
        <w:tc>
          <w:tcPr>
            <w:tcW w:w="931" w:type="pct"/>
            <w:vAlign w:val="center"/>
          </w:tcPr>
          <w:p w14:paraId="17007F61" w14:textId="03210C43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72" w:type="pct"/>
            <w:vAlign w:val="center"/>
          </w:tcPr>
          <w:p w14:paraId="09235899" w14:textId="25E006F0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35" w:type="pct"/>
            <w:vAlign w:val="center"/>
          </w:tcPr>
          <w:p w14:paraId="2C0AAD71" w14:textId="1E76D931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35" w:type="pct"/>
            <w:vAlign w:val="center"/>
          </w:tcPr>
          <w:p w14:paraId="30AC82F2" w14:textId="5076F987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16" w:type="pct"/>
            <w:vAlign w:val="center"/>
          </w:tcPr>
          <w:p w14:paraId="65284EE9" w14:textId="7F4F89E1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10" w:type="pct"/>
            <w:vAlign w:val="center"/>
          </w:tcPr>
          <w:p w14:paraId="5668280B" w14:textId="296974C6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4BAB9F54" w14:textId="77777777" w:rsidR="0019440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120C4557" w14:textId="77777777" w:rsidR="00194404" w:rsidRDefault="0019440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7BCCDCB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7D3B5414" w14:textId="21AAA046" w:rsidR="00194404" w:rsidRPr="00003C28" w:rsidRDefault="0019440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${</w:t>
      </w:r>
      <w:proofErr w:type="spellStart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>cantidad_suministros</w:t>
      </w:r>
      <w:proofErr w:type="spellEnd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="00F846B3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</w:t>
      </w:r>
      <w:r w:rsidRPr="00003C2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 </w:t>
      </w:r>
      <w:r w:rsidR="0023591F" w:rsidRPr="00003C28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003C2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23591F" w:rsidRPr="00003C28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>${cc}</w:t>
      </w:r>
      <w:r w:rsidRPr="00003C2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815851D" w14:textId="6A67B29E" w:rsidR="00194404" w:rsidRPr="00003C28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23591F" w:rsidRPr="00003C28">
        <w:rPr>
          <w:rFonts w:ascii="Tahoma" w:hAnsi="Tahoma" w:cs="Tahoma"/>
          <w:iCs/>
          <w:noProof/>
          <w:sz w:val="22"/>
          <w:szCs w:val="22"/>
          <w:lang w:val="es-PE"/>
        </w:rPr>
        <w:t>${cc}</w:t>
      </w:r>
      <w:r w:rsidRPr="00003C28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E868173" w14:textId="1D086B2C" w:rsidR="00743DBC" w:rsidRPr="00003C28" w:rsidRDefault="00743DBC" w:rsidP="00743DBC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003C28">
        <w:rPr>
          <w:lang w:val="es-PE"/>
        </w:rPr>
        <w:t xml:space="preserve">Se coordino desde campo vía telefónica </w:t>
      </w:r>
      <w:r w:rsidR="0073626E" w:rsidRPr="00003C28">
        <w:rPr>
          <w:lang w:val="es-PE"/>
        </w:rPr>
        <w:t>${</w:t>
      </w:r>
      <w:proofErr w:type="spellStart"/>
      <w:r w:rsidR="0073626E" w:rsidRPr="00003C28">
        <w:rPr>
          <w:lang w:val="es-PE"/>
        </w:rPr>
        <w:t>detalle_contacto</w:t>
      </w:r>
      <w:proofErr w:type="spellEnd"/>
      <w:r w:rsidR="0073626E" w:rsidRPr="00003C28">
        <w:rPr>
          <w:lang w:val="es-PE"/>
        </w:rPr>
        <w:t>}.</w:t>
      </w:r>
    </w:p>
    <w:p w14:paraId="5960578E" w14:textId="77777777" w:rsidR="00194404" w:rsidRPr="00003C28" w:rsidRDefault="00194404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003C28">
        <w:rPr>
          <w:rFonts w:ascii="Arial" w:hAnsi="Arial" w:cs="Arial"/>
          <w:sz w:val="22"/>
          <w:szCs w:val="22"/>
        </w:rPr>
        <w:t>realizó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003C28">
        <w:rPr>
          <w:rFonts w:ascii="Arial" w:hAnsi="Arial" w:cs="Arial"/>
          <w:sz w:val="22"/>
          <w:szCs w:val="22"/>
        </w:rPr>
        <w:t>inspección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003C28">
        <w:rPr>
          <w:rFonts w:ascii="Arial" w:hAnsi="Arial" w:cs="Arial"/>
          <w:sz w:val="22"/>
          <w:szCs w:val="22"/>
        </w:rPr>
        <w:t>acuerdo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003C28">
        <w:rPr>
          <w:rFonts w:ascii="Arial" w:hAnsi="Arial" w:cs="Arial"/>
          <w:sz w:val="22"/>
          <w:szCs w:val="22"/>
        </w:rPr>
        <w:t>información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brindada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por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cliente</w:t>
      </w:r>
      <w:proofErr w:type="spellEnd"/>
      <w:r w:rsidRPr="00003C28">
        <w:rPr>
          <w:rFonts w:ascii="Arial" w:hAnsi="Arial" w:cs="Arial"/>
          <w:sz w:val="22"/>
          <w:szCs w:val="22"/>
        </w:rPr>
        <w:t>.</w:t>
      </w:r>
    </w:p>
    <w:p w14:paraId="600BDB4B" w14:textId="750F84F5" w:rsidR="00194404" w:rsidRPr="00003C28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003C28">
        <w:rPr>
          <w:rFonts w:ascii="Arial" w:hAnsi="Arial" w:cs="Arial"/>
          <w:sz w:val="22"/>
          <w:szCs w:val="22"/>
        </w:rPr>
        <w:t>verifico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campo que es </w:t>
      </w:r>
      <w:proofErr w:type="spellStart"/>
      <w:r w:rsidRPr="00003C28">
        <w:rPr>
          <w:rFonts w:ascii="Arial" w:hAnsi="Arial" w:cs="Arial"/>
          <w:sz w:val="22"/>
          <w:szCs w:val="22"/>
        </w:rPr>
        <w:t>técnicamente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factible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atender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nuevo </w:t>
      </w:r>
      <w:proofErr w:type="spellStart"/>
      <w:r w:rsidRPr="00003C28">
        <w:rPr>
          <w:rFonts w:ascii="Arial" w:hAnsi="Arial" w:cs="Arial"/>
          <w:sz w:val="22"/>
          <w:szCs w:val="22"/>
        </w:rPr>
        <w:t>suministro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003C28">
        <w:rPr>
          <w:rFonts w:ascii="Arial" w:hAnsi="Arial" w:cs="Arial"/>
          <w:sz w:val="22"/>
          <w:szCs w:val="22"/>
        </w:rPr>
        <w:t>ubicación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solicitada</w:t>
      </w:r>
      <w:proofErr w:type="spellEnd"/>
      <w:r w:rsidR="005428AB"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por</w:t>
      </w:r>
      <w:proofErr w:type="spellEnd"/>
      <w:r w:rsidR="005428AB"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el</w:t>
      </w:r>
      <w:proofErr w:type="spellEnd"/>
      <w:r w:rsidR="005428AB"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cliente</w:t>
      </w:r>
      <w:proofErr w:type="spellEnd"/>
      <w:r w:rsidRPr="00003C28">
        <w:rPr>
          <w:rFonts w:ascii="Arial" w:hAnsi="Arial" w:cs="Arial"/>
          <w:sz w:val="22"/>
          <w:szCs w:val="22"/>
        </w:rPr>
        <w:t>.</w:t>
      </w:r>
    </w:p>
    <w:p w14:paraId="41E8BDFD" w14:textId="77777777" w:rsidR="00194404" w:rsidRPr="00003C28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Arial" w:hAnsi="Arial" w:cs="Arial"/>
          <w:sz w:val="22"/>
          <w:szCs w:val="22"/>
        </w:rPr>
        <w:t xml:space="preserve">Para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análisis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se ha </w:t>
      </w:r>
      <w:proofErr w:type="spellStart"/>
      <w:r w:rsidRPr="00003C28">
        <w:rPr>
          <w:rFonts w:ascii="Arial" w:hAnsi="Arial" w:cs="Arial"/>
          <w:sz w:val="22"/>
          <w:szCs w:val="22"/>
        </w:rPr>
        <w:t>considerado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100% de la </w:t>
      </w:r>
      <w:proofErr w:type="spellStart"/>
      <w:r w:rsidRPr="00003C28">
        <w:rPr>
          <w:rFonts w:ascii="Arial" w:hAnsi="Arial" w:cs="Arial"/>
          <w:sz w:val="22"/>
          <w:szCs w:val="22"/>
        </w:rPr>
        <w:t>carga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solicitada</w:t>
      </w:r>
      <w:proofErr w:type="spellEnd"/>
      <w:r w:rsidRPr="00003C28">
        <w:rPr>
          <w:rFonts w:ascii="Arial" w:hAnsi="Arial" w:cs="Arial"/>
          <w:sz w:val="22"/>
          <w:szCs w:val="22"/>
        </w:rPr>
        <w:t>.</w:t>
      </w:r>
    </w:p>
    <w:p w14:paraId="18CD6269" w14:textId="2E368EB2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23591F" w:rsidRPr="00003C28">
        <w:rPr>
          <w:rFonts w:ascii="Tahoma" w:hAnsi="Tahoma" w:cs="Tahoma"/>
          <w:iCs/>
          <w:noProof/>
          <w:sz w:val="22"/>
          <w:szCs w:val="22"/>
          <w:lang w:val="es-PE"/>
        </w:rPr>
        <w:t>${tiene_nicho}</w:t>
      </w:r>
      <w:r w:rsidRPr="00003C28">
        <w:rPr>
          <w:rFonts w:ascii="Tahoma" w:hAnsi="Tahoma" w:cs="Tahoma"/>
          <w:iCs/>
          <w:sz w:val="22"/>
          <w:szCs w:val="22"/>
          <w:lang w:val="es-PE"/>
        </w:rPr>
        <w:t xml:space="preserve"> cuenta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con el nicho preparado para el suministro solicitado</w:t>
      </w:r>
      <w:r w:rsidR="00A31597">
        <w:rPr>
          <w:rFonts w:ascii="Tahoma" w:hAnsi="Tahoma" w:cs="Tahoma"/>
          <w:iCs/>
          <w:sz w:val="22"/>
          <w:szCs w:val="22"/>
          <w:lang w:val="es-PE"/>
        </w:rPr>
        <w:t xml:space="preserve"> en murete al límite de propiedad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A452545" w14:textId="77777777" w:rsidR="00194404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9B39AB6" w14:textId="6CF7E713" w:rsidR="00194404" w:rsidRPr="00003C28" w:rsidRDefault="0019440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31597" w:rsidRPr="00743DBC">
        <w:rPr>
          <w:rFonts w:ascii="Tahoma" w:hAnsi="Tahoma" w:cs="Tahoma"/>
          <w:iCs/>
          <w:sz w:val="22"/>
          <w:szCs w:val="22"/>
          <w:highlight w:val="yellow"/>
          <w:lang w:val="es-PE"/>
        </w:rPr>
        <w:t>75</w:t>
      </w:r>
      <w:r w:rsidRPr="00743DBC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23591F" w:rsidRPr="00003C28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003C28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A431F5F" w14:textId="2EBF1E13" w:rsidR="00194404" w:rsidRDefault="0019440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sz w:val="22"/>
          <w:szCs w:val="22"/>
        </w:rPr>
        <w:t>coordinó</w:t>
      </w:r>
      <w:proofErr w:type="spellEnd"/>
      <w:r>
        <w:rPr>
          <w:rFonts w:ascii="Arial" w:hAnsi="Arial" w:cs="Arial"/>
          <w:sz w:val="22"/>
          <w:szCs w:val="22"/>
        </w:rPr>
        <w:t xml:space="preserve"> con </w:t>
      </w:r>
      <w:r w:rsidR="005428AB">
        <w:rPr>
          <w:rFonts w:ascii="Arial" w:hAnsi="Arial" w:cs="Arial"/>
          <w:sz w:val="22"/>
          <w:szCs w:val="22"/>
        </w:rPr>
        <w:t xml:space="preserve">la </w:t>
      </w:r>
      <w:r w:rsidRPr="009A22F2">
        <w:rPr>
          <w:rFonts w:ascii="Arial" w:hAnsi="Arial" w:cs="Arial"/>
          <w:noProof/>
          <w:sz w:val="22"/>
          <w:szCs w:val="22"/>
        </w:rPr>
        <w:t>cliente</w:t>
      </w:r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6C173E86" w14:textId="77777777" w:rsidR="00194404" w:rsidRPr="00695BF4" w:rsidRDefault="0019440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2C691AA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26CF11AF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70E621C4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47AA4913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6AC234E4" w14:textId="77777777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37740A9C" w14:textId="77777777" w:rsidR="00194404" w:rsidRPr="007215D2" w:rsidRDefault="0019440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79C7DF35" w14:textId="77777777" w:rsidR="00194404" w:rsidRDefault="0019440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03CADA9C" w14:textId="77777777" w:rsidR="00194404" w:rsidRPr="00003C28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003C28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14B55046" w14:textId="14C9D9B0" w:rsidR="00743DBC" w:rsidRPr="00003C28" w:rsidRDefault="0073626E" w:rsidP="00743DB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743DBC"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614E933" w14:textId="77777777" w:rsidR="00194404" w:rsidRDefault="0019440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3A575752" w14:textId="77777777" w:rsidR="00194404" w:rsidRPr="00434C75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108FCBD8" w14:textId="1ABEED8F" w:rsidR="00194404" w:rsidRDefault="00743DBC" w:rsidP="00DE16E7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447FDA" wp14:editId="07D8BFAD">
                <wp:simplePos x="0" y="0"/>
                <wp:positionH relativeFrom="column">
                  <wp:posOffset>3700145</wp:posOffset>
                </wp:positionH>
                <wp:positionV relativeFrom="paragraph">
                  <wp:posOffset>2117725</wp:posOffset>
                </wp:positionV>
                <wp:extent cx="1114425" cy="295275"/>
                <wp:effectExtent l="400050" t="0" r="28575" b="142875"/>
                <wp:wrapNone/>
                <wp:docPr id="1580875572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4428"/>
                            <a:gd name="adj6" fmla="val -3314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9C842" w14:textId="44F233B6" w:rsidR="00633419" w:rsidRPr="00633419" w:rsidRDefault="00633419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LL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47FD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3" o:spid="_x0000_s1026" type="#_x0000_t48" style="position:absolute;left:0;text-align:left;margin-left:291.35pt;margin-top:166.75pt;width:87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" adj="-7159,26876" fillcolor="white [3212]" strokecolor="#ed7d31 [3205]" strokeweight="1.5pt">
                <v:stroke startarrow="open"/>
                <v:textbox>
                  <w:txbxContent>
                    <w:p w14:paraId="01E9C842" w14:textId="44F233B6" w:rsidR="00633419" w:rsidRPr="00633419" w:rsidRDefault="00633419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LL</w:t>
                      </w:r>
                      <w:r w:rsidR="000B7722">
                        <w:rPr>
                          <w:color w:val="FF0000"/>
                          <w:lang w:val="es-ES"/>
                        </w:rPr>
                        <w:t>-${llave}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4154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152B22" wp14:editId="1FC8FF67">
                <wp:simplePos x="0" y="0"/>
                <wp:positionH relativeFrom="column">
                  <wp:posOffset>1328420</wp:posOffset>
                </wp:positionH>
                <wp:positionV relativeFrom="paragraph">
                  <wp:posOffset>2336800</wp:posOffset>
                </wp:positionV>
                <wp:extent cx="1057275" cy="295275"/>
                <wp:effectExtent l="0" t="0" r="885825" b="161925"/>
                <wp:wrapNone/>
                <wp:docPr id="841117047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727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7655"/>
                            <a:gd name="adj6" fmla="val -76809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9E7A3" w14:textId="072DD552" w:rsidR="00341541" w:rsidRPr="00633419" w:rsidRDefault="000B7722" w:rsidP="00341541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52B22" id="_x0000_s1027" type="#_x0000_t48" style="position:absolute;left:0;text-align:left;margin-left:104.6pt;margin-top:184pt;width:83.25pt;height:23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" adj="-16591,27573" fillcolor="white [3212]" strokecolor="#ed7d31 [3205]" strokeweight="1.5pt">
                <v:stroke startarrow="open"/>
                <v:textbox>
                  <w:txbxContent>
                    <w:p w14:paraId="5709E7A3" w14:textId="072DD552" w:rsidR="00341541" w:rsidRPr="00633419" w:rsidRDefault="000B7722" w:rsidP="00341541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#${num_poste}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F849EF" wp14:editId="475DC8D5">
                <wp:simplePos x="0" y="0"/>
                <wp:positionH relativeFrom="column">
                  <wp:posOffset>1071245</wp:posOffset>
                </wp:positionH>
                <wp:positionV relativeFrom="paragraph">
                  <wp:posOffset>3225165</wp:posOffset>
                </wp:positionV>
                <wp:extent cx="847725" cy="457200"/>
                <wp:effectExtent l="0" t="152400" r="904875" b="19050"/>
                <wp:wrapNone/>
                <wp:docPr id="149453820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47725" cy="4572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7925"/>
                            <a:gd name="adj6" fmla="val -107811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2CBE" w14:textId="65CA3986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solicitanteco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9EF" id="Globo: línea doblada 3" o:spid="_x0000_s1028" type="#_x0000_t48" style="position:absolute;left:0;text-align:left;margin-left:84.35pt;margin-top:253.95pt;width:66.75pt;height:3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" adj="-23287,-3872" fillcolor="white [3212]" strokecolor="#ed7d31 [3205]" strokeweight="1.5pt">
                <v:stroke startarrow="open"/>
                <v:textbox>
                  <w:txbxContent>
                    <w:p w14:paraId="1B392CBE" w14:textId="65CA3986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solicitanteco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39582" wp14:editId="0F5A2941">
                <wp:simplePos x="0" y="0"/>
                <wp:positionH relativeFrom="column">
                  <wp:posOffset>442594</wp:posOffset>
                </wp:positionH>
                <wp:positionV relativeFrom="paragraph">
                  <wp:posOffset>1882140</wp:posOffset>
                </wp:positionV>
                <wp:extent cx="962025" cy="447675"/>
                <wp:effectExtent l="0" t="647700" r="466725" b="28575"/>
                <wp:wrapNone/>
                <wp:docPr id="159536825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2025" cy="4476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34470"/>
                            <a:gd name="adj6" fmla="val -4079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B0578" w14:textId="41430D84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Viene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 la Sed 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${sed}</w:t>
                            </w:r>
                            <w:r w:rsidR="00196B86" w:rsidRPr="00196B86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9582" id="_x0000_s1029" type="#_x0000_t48" style="position:absolute;left:0;text-align:left;margin-left:34.85pt;margin-top:148.2pt;width:75.75pt;height:35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" adj="-8812,-29046" fillcolor="white [3212]" strokecolor="#ed7d31 [3205]" strokeweight="1.5pt">
                <v:stroke startarrow="open"/>
                <v:textbox>
                  <w:txbxContent>
                    <w:p w14:paraId="586B0578" w14:textId="41430D84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Viene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 la Sed </w:t>
                      </w:r>
                      <w:r w:rsidR="000B7722">
                        <w:rPr>
                          <w:color w:val="FF0000"/>
                          <w:lang w:val="es-ES"/>
                        </w:rPr>
                        <w:t>${sed}</w:t>
                      </w:r>
                      <w:r w:rsidR="00196B86" w:rsidRPr="00196B86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26E211" wp14:editId="6D66623C">
                <wp:simplePos x="0" y="0"/>
                <wp:positionH relativeFrom="column">
                  <wp:posOffset>4100195</wp:posOffset>
                </wp:positionH>
                <wp:positionV relativeFrom="paragraph">
                  <wp:posOffset>3301365</wp:posOffset>
                </wp:positionV>
                <wp:extent cx="1485900" cy="504825"/>
                <wp:effectExtent l="876300" t="800100" r="19050" b="28575"/>
                <wp:wrapNone/>
                <wp:docPr id="1127524011" name="Globo: línea dobl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49764"/>
                            <a:gd name="adj6" fmla="val -56757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B7228" w14:textId="2B982952" w:rsidR="00196B86" w:rsidRDefault="00196B86" w:rsidP="00196B86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Cable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es-ES"/>
                              </w:rPr>
                              <w:t>autosoportad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o</w:t>
                            </w:r>
                            <w:proofErr w:type="spellEnd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cable_matriz</w:t>
                            </w:r>
                            <w:proofErr w:type="spellEnd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}</w:t>
                            </w:r>
                            <w:r w:rsidR="00266662" w:rsidRPr="00266662">
                              <w:rPr>
                                <w:color w:val="FF0000"/>
                                <w:highlight w:val="magenta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E211" id="Globo: línea doblada 20" o:spid="_x0000_s1030" type="#_x0000_t48" style="position:absolute;left:0;text-align:left;margin-left:322.85pt;margin-top:259.95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" adj="-12260,-32349" fillcolor="white [3212]" strokecolor="#ed7d31 [3205]" strokeweight="1.5pt">
                <v:stroke startarrow="open"/>
                <v:textbox>
                  <w:txbxContent>
                    <w:p w14:paraId="22BB7228" w14:textId="2B982952" w:rsidR="00196B86" w:rsidRDefault="00196B86" w:rsidP="00196B86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 xml:space="preserve">Cable </w:t>
                      </w:r>
                      <w:proofErr w:type="spellStart"/>
                      <w:r>
                        <w:rPr>
                          <w:color w:val="FF0000"/>
                          <w:lang w:val="es-ES"/>
                        </w:rPr>
                        <w:t>autosoportad</w:t>
                      </w:r>
                      <w:r w:rsidR="000B7722">
                        <w:rPr>
                          <w:color w:val="FF0000"/>
                          <w:lang w:val="es-ES"/>
                        </w:rPr>
                        <w:t>o</w:t>
                      </w:r>
                      <w:proofErr w:type="spellEnd"/>
                      <w:r w:rsidR="000B7722">
                        <w:rPr>
                          <w:color w:val="FF0000"/>
                          <w:lang w:val="es-ES"/>
                        </w:rPr>
                        <w:t xml:space="preserve"> ${</w:t>
                      </w:r>
                      <w:proofErr w:type="spellStart"/>
                      <w:r w:rsidR="000B7722">
                        <w:rPr>
                          <w:color w:val="FF0000"/>
                          <w:lang w:val="es-ES"/>
                        </w:rPr>
                        <w:t>cable_matriz</w:t>
                      </w:r>
                      <w:proofErr w:type="spellEnd"/>
                      <w:r w:rsidR="000B7722">
                        <w:rPr>
                          <w:color w:val="FF0000"/>
                          <w:lang w:val="es-ES"/>
                        </w:rPr>
                        <w:t>}</w:t>
                      </w:r>
                      <w:r w:rsidR="00266662" w:rsidRPr="00266662">
                        <w:rPr>
                          <w:color w:val="FF0000"/>
                          <w:highlight w:val="magenta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4773B" wp14:editId="74ADF4AA">
                <wp:simplePos x="0" y="0"/>
                <wp:positionH relativeFrom="column">
                  <wp:posOffset>2938145</wp:posOffset>
                </wp:positionH>
                <wp:positionV relativeFrom="paragraph">
                  <wp:posOffset>1684655</wp:posOffset>
                </wp:positionV>
                <wp:extent cx="180975" cy="426085"/>
                <wp:effectExtent l="0" t="0" r="66675" b="50165"/>
                <wp:wrapNone/>
                <wp:docPr id="1305123705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2608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2E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231.35pt;margin-top:132.65pt;width:14.25pt;height:3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" strokecolor="black [3200]" strokeweight="1.5pt">
                <v:stroke endarrow="open"/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8B4D3" wp14:editId="0B5744DC">
                <wp:simplePos x="0" y="0"/>
                <wp:positionH relativeFrom="column">
                  <wp:posOffset>2897670</wp:posOffset>
                </wp:positionH>
                <wp:positionV relativeFrom="paragraph">
                  <wp:posOffset>2891397</wp:posOffset>
                </wp:positionV>
                <wp:extent cx="476250" cy="517690"/>
                <wp:effectExtent l="95250" t="95250" r="76200" b="92075"/>
                <wp:wrapNone/>
                <wp:docPr id="86322476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4675">
                          <a:off x="0" y="0"/>
                          <a:ext cx="476250" cy="51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4A5C9" id="Rectángulo 17" o:spid="_x0000_s1026" style="position:absolute;margin-left:228.15pt;margin-top:227.65pt;width:37.5pt;height:40.75pt;rotation:-1403918fd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" fillcolor="white [3212]" strokecolor="red" strokeweight="1pt"/>
            </w:pict>
          </mc:Fallback>
        </mc:AlternateContent>
      </w:r>
      <w:r w:rsidR="00196B86" w:rsidRPr="00196B86">
        <w:rPr>
          <w:lang w:val="es-ES" w:eastAsia="es-ES"/>
        </w:rPr>
        <w:t xml:space="preserve"> </w:t>
      </w:r>
      <w:r w:rsidR="00194404" w:rsidRPr="00C82BA8">
        <w:rPr>
          <w:noProof/>
          <w:lang w:val="es-PE"/>
        </w:rPr>
        <w:drawing>
          <wp:inline distT="0" distB="0" distL="0" distR="0" wp14:anchorId="76B0FBA4" wp14:editId="698BA160">
            <wp:extent cx="5154186" cy="4598852"/>
            <wp:effectExtent l="19050" t="19050" r="27940" b="114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86" cy="45988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BE399" w14:textId="77777777" w:rsidR="00194404" w:rsidRDefault="0019440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4CA76562" w14:textId="77777777" w:rsidR="00194404" w:rsidRPr="00E9592E" w:rsidRDefault="00194404" w:rsidP="00E4108A">
      <w:pPr>
        <w:rPr>
          <w:lang w:val="es-PE"/>
        </w:rPr>
      </w:pPr>
    </w:p>
    <w:p w14:paraId="4CE943BB" w14:textId="0425222E" w:rsidR="00194404" w:rsidRDefault="0019440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2BD842B0" w14:textId="77777777" w:rsidR="00194404" w:rsidRDefault="00194404" w:rsidP="004F5F97">
      <w:pPr>
        <w:rPr>
          <w:sz w:val="18"/>
          <w:szCs w:val="18"/>
          <w:lang w:val="es-PE"/>
        </w:rPr>
      </w:pPr>
    </w:p>
    <w:p w14:paraId="15C8CDB6" w14:textId="021594DC" w:rsidR="00194404" w:rsidRPr="00003C28" w:rsidRDefault="00194404" w:rsidP="00DF282D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196B86">
        <w:rPr>
          <w:sz w:val="18"/>
          <w:szCs w:val="18"/>
        </w:rPr>
        <w:br w:type="page"/>
      </w:r>
      <w:r w:rsidRPr="00196B8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 </w:t>
      </w:r>
      <w:r w:rsidR="00196B86" w:rsidRPr="00003C28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Conclusiones</w:t>
      </w:r>
    </w:p>
    <w:p w14:paraId="28653393" w14:textId="09474A0C" w:rsidR="00266662" w:rsidRPr="00003C28" w:rsidRDefault="000B7722" w:rsidP="00266662">
      <w:pPr>
        <w:pStyle w:val="Prrafodelista"/>
        <w:numPr>
          <w:ilvl w:val="0"/>
          <w:numId w:val="24"/>
        </w:num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266662"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118810B2" w14:textId="0B6D7329" w:rsidR="007F5433" w:rsidRDefault="007F5433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La toma de la tensión en el medidor colindante al predio del </w:t>
      </w:r>
      <w:r w:rsidR="00654ED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solicitante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se obtuvo </w:t>
      </w:r>
      <w:r w:rsidRPr="0026666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214.6V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a horas fuera punta. Encontrandose dentro de lo normado.</w:t>
      </w:r>
    </w:p>
    <w:p w14:paraId="34D7A06F" w14:textId="77777777" w:rsidR="00194404" w:rsidRDefault="0019440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4F329A24" w14:textId="77777777" w:rsidR="00194404" w:rsidRPr="00695BF4" w:rsidRDefault="0019440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63502C6B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l suministro deberá ser tradicional y cumplir con las medidas establecidas por 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PLUZ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15C500CE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ubicarse aledaño a la vía pública.</w:t>
      </w:r>
    </w:p>
    <w:p w14:paraId="41BCA2F2" w14:textId="77777777" w:rsidR="00194404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cumplir las distancias mínimas de seguridad con respecto a otras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redes de terceros como agua, desagüe, gas, etc.</w:t>
      </w:r>
    </w:p>
    <w:p w14:paraId="05A8516B" w14:textId="0D73384A" w:rsidR="00194404" w:rsidRDefault="00194404" w:rsidP="00AD07B2">
      <w:pP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  <w: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  <w:lastRenderedPageBreak/>
        <w:t>Panel Fotográfico</w:t>
      </w:r>
    </w:p>
    <w:p w14:paraId="25482441" w14:textId="77777777" w:rsidR="00194404" w:rsidRPr="008A42A2" w:rsidRDefault="0019440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A1EA0" wp14:editId="2670D1BA">
                <wp:simplePos x="0" y="0"/>
                <wp:positionH relativeFrom="margin">
                  <wp:posOffset>2261870</wp:posOffset>
                </wp:positionH>
                <wp:positionV relativeFrom="paragraph">
                  <wp:posOffset>122555</wp:posOffset>
                </wp:positionV>
                <wp:extent cx="749935" cy="247650"/>
                <wp:effectExtent l="0" t="0" r="297815" b="8953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83440"/>
                            <a:gd name="adj2" fmla="val 3884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73D62" w14:textId="77777777" w:rsidR="00194404" w:rsidRPr="00063551" w:rsidRDefault="0019440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32BA7D9E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3771E5E6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A1EA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1" type="#_x0000_t61" style="position:absolute;left:0;text-align:left;margin-left:178.1pt;margin-top:9.6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" adj="28823,94698" fillcolor="white [3212]" strokecolor="red" strokeweight="1pt">
                <v:textbox>
                  <w:txbxContent>
                    <w:p w14:paraId="0AB73D62" w14:textId="77777777" w:rsidR="00194404" w:rsidRPr="00063551" w:rsidRDefault="0019440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32BA7D9E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3771E5E6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7C20F27D" wp14:editId="60B1C6AA">
            <wp:extent cx="4343401" cy="3257550"/>
            <wp:effectExtent l="19050" t="19050" r="19050" b="190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88" cy="32582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395C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2DB6983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0F9448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5C7AA45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DBD2C3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315770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2AF419F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93D324" w14:textId="77777777" w:rsidR="00194404" w:rsidRDefault="00194404" w:rsidP="00B06772">
      <w:pPr>
        <w:jc w:val="center"/>
      </w:pPr>
    </w:p>
    <w:p w14:paraId="4671FE62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E38BE36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1E5D179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A1B6BE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24AB915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7AB586F" w14:textId="3A961BA8" w:rsidR="00194404" w:rsidRDefault="00A3159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AFCF81" wp14:editId="7E6E4E33">
                <wp:simplePos x="0" y="0"/>
                <wp:positionH relativeFrom="column">
                  <wp:posOffset>1871345</wp:posOffset>
                </wp:positionH>
                <wp:positionV relativeFrom="paragraph">
                  <wp:posOffset>220345</wp:posOffset>
                </wp:positionV>
                <wp:extent cx="1132205" cy="295275"/>
                <wp:effectExtent l="0" t="0" r="868045" b="314325"/>
                <wp:wrapNone/>
                <wp:docPr id="556267902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3220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82616"/>
                            <a:gd name="adj6" fmla="val -71965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006D" w14:textId="0FB22890" w:rsidR="00A31597" w:rsidRPr="00A31597" w:rsidRDefault="000B7722" w:rsidP="00A315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CF81" id="Globo: línea doblada 14" o:spid="_x0000_s1032" type="#_x0000_t48" style="position:absolute;left:0;text-align:left;margin-left:147.35pt;margin-top:17.35pt;width:89.15pt;height:23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" adj="-15544,39445" fillcolor="white [3212]" strokecolor="#ed7d31 [3205]" strokeweight="1.5pt">
                <v:stroke startarrow="open"/>
                <v:textbox>
                  <w:txbxContent>
                    <w:p w14:paraId="13CD006D" w14:textId="0FB22890" w:rsidR="00A31597" w:rsidRPr="00A31597" w:rsidRDefault="000B7722" w:rsidP="00A315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#${num_poste}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3341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EAE7B8" wp14:editId="6A363D56">
                <wp:simplePos x="0" y="0"/>
                <wp:positionH relativeFrom="column">
                  <wp:posOffset>1376045</wp:posOffset>
                </wp:positionH>
                <wp:positionV relativeFrom="paragraph">
                  <wp:posOffset>1477645</wp:posOffset>
                </wp:positionV>
                <wp:extent cx="951230" cy="504825"/>
                <wp:effectExtent l="0" t="0" r="763270" b="866775"/>
                <wp:wrapNone/>
                <wp:docPr id="1305776401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54010"/>
                            <a:gd name="adj6" fmla="val -7370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22F8" w14:textId="77777777" w:rsidR="00633419" w:rsidRDefault="00633419" w:rsidP="0063341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E7B8" id="_x0000_s1033" type="#_x0000_t48" style="position:absolute;left:0;text-align:left;margin-left:108.35pt;margin-top:116.35pt;width:74.9pt;height:39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" adj="-15920,54866" fillcolor="white [3212]" strokecolor="#ed7d31 [3205]" strokeweight="1.5pt">
                <v:stroke startarrow="open"/>
                <v:textbox>
                  <w:txbxContent>
                    <w:p w14:paraId="65C822F8" w14:textId="77777777" w:rsidR="00633419" w:rsidRDefault="00633419" w:rsidP="00633419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94404">
        <w:rPr>
          <w:noProof/>
        </w:rPr>
        <w:drawing>
          <wp:inline distT="0" distB="0" distL="0" distR="0" wp14:anchorId="556DE791" wp14:editId="1F502540">
            <wp:extent cx="4643261" cy="3482445"/>
            <wp:effectExtent l="27940" t="10160" r="13970" b="139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49860" cy="34873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C7344" w14:textId="19676D81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 xml:space="preserve">VISTA </w:t>
      </w:r>
      <w:r w:rsidR="00196B86">
        <w:rPr>
          <w:rFonts w:ascii="Arial" w:hAnsi="Arial" w:cs="Arial"/>
          <w:sz w:val="22"/>
          <w:szCs w:val="22"/>
          <w:lang w:val="es-PE" w:eastAsia="es-PE"/>
        </w:rPr>
        <w:t>LATERAL DEL</w:t>
      </w:r>
      <w:r w:rsidR="00C76DF2">
        <w:rPr>
          <w:rFonts w:ascii="Arial" w:hAnsi="Arial" w:cs="Arial"/>
          <w:sz w:val="22"/>
          <w:szCs w:val="22"/>
          <w:lang w:val="es-PE" w:eastAsia="es-PE"/>
        </w:rPr>
        <w:t xml:space="preserve"> PREDIO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DEL CLIENTE</w:t>
      </w:r>
    </w:p>
    <w:p w14:paraId="328EC27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9C7CD2A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168DF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951F29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D33516" w14:textId="77777777" w:rsidR="00194404" w:rsidRDefault="0019440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CA85E5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238F9AB" w14:textId="77777777" w:rsidR="00194404" w:rsidRDefault="0019440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2ECECD8B" w14:textId="77777777" w:rsidR="00194404" w:rsidRDefault="00194404">
      <w:pPr>
        <w:rPr>
          <w:lang w:val="es-PE"/>
        </w:rPr>
      </w:pPr>
      <w:r>
        <w:rPr>
          <w:lang w:val="es-PE"/>
        </w:rPr>
        <w:br w:type="page"/>
      </w:r>
    </w:p>
    <w:p w14:paraId="4EB01EB8" w14:textId="0BAEA42F" w:rsidR="00194404" w:rsidRDefault="003D09A1" w:rsidP="00967D37">
      <w:pPr>
        <w:jc w:val="center"/>
        <w:rPr>
          <w:lang w:val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81BC77" wp14:editId="21BC98D7">
                <wp:simplePos x="0" y="0"/>
                <wp:positionH relativeFrom="column">
                  <wp:posOffset>2842895</wp:posOffset>
                </wp:positionH>
                <wp:positionV relativeFrom="paragraph">
                  <wp:posOffset>3211195</wp:posOffset>
                </wp:positionV>
                <wp:extent cx="1266825" cy="504825"/>
                <wp:effectExtent l="723900" t="819150" r="28575" b="28575"/>
                <wp:wrapNone/>
                <wp:docPr id="1683467032" name="Globo: línea dobla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3537"/>
                            <a:gd name="adj6" fmla="val -5352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F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7D18F" w14:textId="6E6FAC80" w:rsidR="00633419" w:rsidRPr="00FA0B6D" w:rsidRDefault="003D09A1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Nicho para el nuevo suministro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BC77" id="Globo: línea doblada 19" o:spid="_x0000_s1034" type="#_x0000_t48" style="position:absolute;left:0;text-align:left;margin-left:223.85pt;margin-top:252.85pt;width:99.7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" adj="-11561,-33164" fillcolor="white [3212]" strokecolor="#00b0f0" strokeweight="1.5pt">
                <v:stroke startarrow="open"/>
                <v:textbox>
                  <w:txbxContent>
                    <w:p w14:paraId="4427D18F" w14:textId="6E6FAC80" w:rsidR="00633419" w:rsidRPr="00FA0B6D" w:rsidRDefault="003D09A1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Nicho para el nuevo suministro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2C226E" wp14:editId="73D69603">
                <wp:simplePos x="0" y="0"/>
                <wp:positionH relativeFrom="column">
                  <wp:posOffset>2395220</wp:posOffset>
                </wp:positionH>
                <wp:positionV relativeFrom="paragraph">
                  <wp:posOffset>877570</wp:posOffset>
                </wp:positionV>
                <wp:extent cx="951230" cy="504825"/>
                <wp:effectExtent l="0" t="0" r="706120" b="619125"/>
                <wp:wrapNone/>
                <wp:docPr id="957806449" name="Globo: línea dobla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08726"/>
                            <a:gd name="adj6" fmla="val -68696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1AB75" w14:textId="77777777" w:rsidR="003D09A1" w:rsidRDefault="003D09A1" w:rsidP="003D09A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226E" id="Globo: línea doblada 21" o:spid="_x0000_s1035" type="#_x0000_t48" style="position:absolute;left:0;text-align:left;margin-left:188.6pt;margin-top:69.1pt;width:74.9pt;height:39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" adj="-14838,45085" fillcolor="white [3212]" strokecolor="#ed7d31 [3205]" strokeweight="1.5pt">
                <v:stroke startarrow="open"/>
                <v:textbox>
                  <w:txbxContent>
                    <w:p w14:paraId="0D31AB75" w14:textId="77777777" w:rsidR="003D09A1" w:rsidRDefault="003D09A1" w:rsidP="003D09A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D09A1">
        <w:rPr>
          <w:lang w:val="es-ES" w:eastAsia="es-ES"/>
        </w:rPr>
        <w:t xml:space="preserve"> </w:t>
      </w:r>
      <w:r w:rsidR="00194404">
        <w:rPr>
          <w:noProof/>
        </w:rPr>
        <w:drawing>
          <wp:inline distT="0" distB="0" distL="0" distR="0" wp14:anchorId="28D3F8BF" wp14:editId="31AEF094">
            <wp:extent cx="5517725" cy="4138293"/>
            <wp:effectExtent l="19050" t="19050" r="26035" b="152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25" cy="41382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74EC9" w14:textId="16E4BC1C" w:rsidR="00194404" w:rsidRDefault="003D09A1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NICHO</w:t>
      </w:r>
      <w:r w:rsidR="00633419">
        <w:rPr>
          <w:rFonts w:ascii="Arial" w:hAnsi="Arial" w:cs="Arial"/>
          <w:sz w:val="22"/>
          <w:szCs w:val="22"/>
          <w:lang w:val="es-PE" w:eastAsia="es-PE"/>
        </w:rPr>
        <w:t xml:space="preserve"> PARA EL NUEVO SUMINISTRO.</w:t>
      </w:r>
    </w:p>
    <w:p w14:paraId="28B65BF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6F328F5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77467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FD77962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8586DE2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C1C5BC6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19E594E2" w14:textId="77777777" w:rsidR="00A31597" w:rsidRDefault="00A31597" w:rsidP="00A31597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A0B4DA3" wp14:editId="2B95ECEC">
            <wp:extent cx="3578014" cy="2683510"/>
            <wp:effectExtent l="27940" t="10160" r="12700" b="12700"/>
            <wp:docPr id="1376212588" name="Imagen 137621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2588" name="Imagen 137621258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1819" cy="26863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88537" w14:textId="77777777" w:rsidR="00341541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Tensi</w:t>
      </w:r>
      <w:r w:rsidR="00341541">
        <w:rPr>
          <w:rFonts w:ascii="Arial" w:hAnsi="Arial" w:cs="Arial"/>
          <w:sz w:val="22"/>
          <w:szCs w:val="22"/>
          <w:lang w:val="es-PE" w:eastAsia="es-PE"/>
        </w:rPr>
        <w:t>ón en medidor colindante al predio del solicitante</w:t>
      </w:r>
    </w:p>
    <w:p w14:paraId="178D6D2F" w14:textId="6E02762C" w:rsidR="00A31597" w:rsidRDefault="00341541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A las 4:30 p.m.</w:t>
      </w:r>
    </w:p>
    <w:p w14:paraId="27A257B4" w14:textId="77777777" w:rsidR="00A31597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C1FF1FC" w14:textId="77777777" w:rsidR="00A31597" w:rsidRDefault="00A31597" w:rsidP="00A3159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5E23AE61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41EDFD44" w14:textId="77777777" w:rsid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A76AC" w14:paraId="4C09255A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884F" w14:textId="77777777" w:rsidR="002A76AC" w:rsidRDefault="002A76AC">
            <w:pPr>
              <w:jc w:val="center"/>
              <w:rPr>
                <w:lang w:val="es-ES_tradnl" w:eastAsia="es-ES"/>
              </w:rPr>
            </w:pPr>
            <w:r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682BCE46" w14:textId="77777777" w:rsidR="002A76AC" w:rsidRDefault="002A76AC" w:rsidP="000B772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2A76AC" w:rsidSect="0019440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78BCF" w14:textId="77777777" w:rsidR="00BF08BE" w:rsidRDefault="00BF08BE">
      <w:r>
        <w:separator/>
      </w:r>
    </w:p>
  </w:endnote>
  <w:endnote w:type="continuationSeparator" w:id="0">
    <w:p w14:paraId="37AADE25" w14:textId="77777777" w:rsidR="00BF08BE" w:rsidRDefault="00BF0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0581D94" w14:textId="77777777" w:rsidTr="003A236D">
      <w:tc>
        <w:tcPr>
          <w:tcW w:w="1719" w:type="pct"/>
        </w:tcPr>
        <w:p w14:paraId="520EBE42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AA5D3DA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66BD1EEB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22327FE2" w14:textId="77777777" w:rsidTr="003A236D">
      <w:tc>
        <w:tcPr>
          <w:tcW w:w="1719" w:type="pct"/>
        </w:tcPr>
        <w:p w14:paraId="4F736213" w14:textId="40631F31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266662" w:rsidRPr="00266662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18864C4C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7329B5DB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6382E41C" w14:textId="77777777" w:rsidTr="003A236D">
      <w:trPr>
        <w:trHeight w:val="202"/>
      </w:trPr>
      <w:tc>
        <w:tcPr>
          <w:tcW w:w="1719" w:type="pct"/>
        </w:tcPr>
        <w:p w14:paraId="0660B52E" w14:textId="2CA58F5C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713626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4DB2E834" w14:textId="77777777" w:rsidR="00684831" w:rsidRDefault="00684831" w:rsidP="006E68F6">
          <w:pPr>
            <w:rPr>
              <w:lang w:val="es-PE"/>
            </w:rPr>
          </w:pPr>
        </w:p>
      </w:tc>
    </w:tr>
  </w:tbl>
  <w:p w14:paraId="2F76027B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20A35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59085" w14:textId="77777777" w:rsidR="00BF08BE" w:rsidRDefault="00BF08BE">
      <w:r>
        <w:separator/>
      </w:r>
    </w:p>
  </w:footnote>
  <w:footnote w:type="continuationSeparator" w:id="0">
    <w:p w14:paraId="39E78C49" w14:textId="77777777" w:rsidR="00BF08BE" w:rsidRDefault="00BF0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11E435B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331F164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26852C41" wp14:editId="5DFF8EA8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4AA565B9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63C4731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11840C9A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010A317" wp14:editId="094D7DF4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AED185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03309FBE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7786EBE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7CE5AFE3" wp14:editId="129984C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0E1610E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F9463E2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7AC8C4B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2687ED76" wp14:editId="47AD848F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B6CF318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3436759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5A"/>
    <w:rsid w:val="000002D9"/>
    <w:rsid w:val="000028BC"/>
    <w:rsid w:val="00002BAE"/>
    <w:rsid w:val="00003C28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4EB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131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267"/>
    <w:rsid w:val="0009583B"/>
    <w:rsid w:val="0009640E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B7722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5E3D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4404"/>
    <w:rsid w:val="00196B8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311A"/>
    <w:rsid w:val="001C3F85"/>
    <w:rsid w:val="001C455A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291"/>
    <w:rsid w:val="00225CD4"/>
    <w:rsid w:val="002264D8"/>
    <w:rsid w:val="00226F91"/>
    <w:rsid w:val="00227540"/>
    <w:rsid w:val="00231D26"/>
    <w:rsid w:val="00233047"/>
    <w:rsid w:val="0023526C"/>
    <w:rsid w:val="0023591F"/>
    <w:rsid w:val="002378B8"/>
    <w:rsid w:val="002401B5"/>
    <w:rsid w:val="00240214"/>
    <w:rsid w:val="00240B9B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66168"/>
    <w:rsid w:val="00266662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6AC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37591"/>
    <w:rsid w:val="0034013D"/>
    <w:rsid w:val="00341541"/>
    <w:rsid w:val="00342496"/>
    <w:rsid w:val="00342CF0"/>
    <w:rsid w:val="00343726"/>
    <w:rsid w:val="00345229"/>
    <w:rsid w:val="003513A3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9A1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7D5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50F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28AB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04BC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3419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4ED2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2B07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26E"/>
    <w:rsid w:val="00737757"/>
    <w:rsid w:val="007408F2"/>
    <w:rsid w:val="00741AC6"/>
    <w:rsid w:val="00743DBC"/>
    <w:rsid w:val="0074447C"/>
    <w:rsid w:val="00744E39"/>
    <w:rsid w:val="007457E8"/>
    <w:rsid w:val="0074625B"/>
    <w:rsid w:val="00754510"/>
    <w:rsid w:val="007545BA"/>
    <w:rsid w:val="007561D1"/>
    <w:rsid w:val="007563CC"/>
    <w:rsid w:val="0075664F"/>
    <w:rsid w:val="00757BA3"/>
    <w:rsid w:val="007611F6"/>
    <w:rsid w:val="00761BE5"/>
    <w:rsid w:val="00764608"/>
    <w:rsid w:val="00765FEE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4E83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821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E076A"/>
    <w:rsid w:val="007E0916"/>
    <w:rsid w:val="007E2C50"/>
    <w:rsid w:val="007E31F8"/>
    <w:rsid w:val="007E3A65"/>
    <w:rsid w:val="007E4A2C"/>
    <w:rsid w:val="007E6B9A"/>
    <w:rsid w:val="007E6F8F"/>
    <w:rsid w:val="007F2E20"/>
    <w:rsid w:val="007F5433"/>
    <w:rsid w:val="00800082"/>
    <w:rsid w:val="00801414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1975"/>
    <w:rsid w:val="008B7A23"/>
    <w:rsid w:val="008C035B"/>
    <w:rsid w:val="008C1CCA"/>
    <w:rsid w:val="008C2272"/>
    <w:rsid w:val="008C2432"/>
    <w:rsid w:val="008C7894"/>
    <w:rsid w:val="008D03FD"/>
    <w:rsid w:val="008D43CF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AA7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8F70AE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2776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D619B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1597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7907"/>
    <w:rsid w:val="00A70A45"/>
    <w:rsid w:val="00A71865"/>
    <w:rsid w:val="00A71D17"/>
    <w:rsid w:val="00A72712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95B"/>
    <w:rsid w:val="00AB71A9"/>
    <w:rsid w:val="00AB742D"/>
    <w:rsid w:val="00AB751D"/>
    <w:rsid w:val="00AC0BA0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07B2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36867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1DDF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6FB3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1910"/>
    <w:rsid w:val="00BA219D"/>
    <w:rsid w:val="00BA2BC8"/>
    <w:rsid w:val="00BA3B7E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8BE"/>
    <w:rsid w:val="00BF0AB2"/>
    <w:rsid w:val="00BF147A"/>
    <w:rsid w:val="00BF1A41"/>
    <w:rsid w:val="00BF2BF8"/>
    <w:rsid w:val="00BF2D89"/>
    <w:rsid w:val="00BF2F80"/>
    <w:rsid w:val="00BF40CD"/>
    <w:rsid w:val="00BF4FDF"/>
    <w:rsid w:val="00BF51C6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DF2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FE1"/>
    <w:rsid w:val="00CE0822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80F"/>
    <w:rsid w:val="00D81BBE"/>
    <w:rsid w:val="00D839AB"/>
    <w:rsid w:val="00D83EA6"/>
    <w:rsid w:val="00D84FC4"/>
    <w:rsid w:val="00D85441"/>
    <w:rsid w:val="00D87828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9A7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16E7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6B06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95E04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5CEC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6B3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0B6D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E74F4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76DE2BB"/>
  <w15:docId w15:val="{778132AF-1862-4220-B56B-7D096BE4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159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743DBC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340</TotalTime>
  <Pages>8</Pages>
  <Words>588</Words>
  <Characters>3234</Characters>
  <Application>Microsoft Office Word</Application>
  <DocSecurity>0</DocSecurity>
  <Lines>26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26</cp:revision>
  <cp:lastPrinted>2025-04-07T01:09:00Z</cp:lastPrinted>
  <dcterms:created xsi:type="dcterms:W3CDTF">2025-03-27T03:54:00Z</dcterms:created>
  <dcterms:modified xsi:type="dcterms:W3CDTF">2025-09-21T07:41:00Z</dcterms:modified>
</cp:coreProperties>
</file>